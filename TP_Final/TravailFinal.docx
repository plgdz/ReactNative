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50939" w14:textId="6B3A2B73" w:rsidR="00377A54" w:rsidRDefault="006B45D5" w:rsidP="00377A54">
      <w:pPr>
        <w:pStyle w:val="Titre1"/>
      </w:pPr>
      <w:r>
        <w:t>Travail final</w:t>
      </w:r>
    </w:p>
    <w:p w14:paraId="5B1B2DFB" w14:textId="3CBFE1EE" w:rsidR="006B45D5" w:rsidRDefault="006B45D5" w:rsidP="006B45D5"/>
    <w:p w14:paraId="284B48F2" w14:textId="77777777" w:rsidR="006B45D5" w:rsidRPr="006B45D5" w:rsidRDefault="006B45D5" w:rsidP="006B45D5"/>
    <w:p w14:paraId="382F9085" w14:textId="10C402CA" w:rsidR="00C31FE2" w:rsidRPr="005347DE" w:rsidRDefault="00C31FE2" w:rsidP="00C31FE2"/>
    <w:p w14:paraId="6B9042FF" w14:textId="066D75CF" w:rsidR="00BD5C6B" w:rsidRDefault="006B45D5" w:rsidP="006B45D5">
      <w:pPr>
        <w:pStyle w:val="Titre2"/>
        <w:numPr>
          <w:ilvl w:val="0"/>
          <w:numId w:val="35"/>
        </w:numPr>
      </w:pPr>
      <w:r>
        <w:t>Objectifs :</w:t>
      </w:r>
    </w:p>
    <w:p w14:paraId="304D47D6" w14:textId="619A60B3" w:rsidR="006B45D5" w:rsidRDefault="006B45D5" w:rsidP="006B45D5">
      <w:pPr>
        <w:pStyle w:val="Paragraphedeliste"/>
        <w:numPr>
          <w:ilvl w:val="1"/>
          <w:numId w:val="35"/>
        </w:numPr>
      </w:pPr>
      <w:r>
        <w:t>Lire du JSON provenant d'un serveur externe ( Annexe 6 )</w:t>
      </w:r>
    </w:p>
    <w:p w14:paraId="7A7C9D1F" w14:textId="7C6E9F9B" w:rsidR="006B45D5" w:rsidRDefault="006B45D5" w:rsidP="006B45D5">
      <w:pPr>
        <w:pStyle w:val="Paragraphedeliste"/>
        <w:numPr>
          <w:ilvl w:val="1"/>
          <w:numId w:val="35"/>
        </w:numPr>
      </w:pPr>
      <w:r>
        <w:t xml:space="preserve">Utiliser </w:t>
      </w:r>
      <w:proofErr w:type="spellStart"/>
      <w:r>
        <w:t>React</w:t>
      </w:r>
      <w:proofErr w:type="spellEnd"/>
      <w:r>
        <w:t xml:space="preserve"> Navigation pour naviguer entre différents écrans ( Annexe 7 )</w:t>
      </w:r>
    </w:p>
    <w:p w14:paraId="3AEDF1D3" w14:textId="27949740" w:rsidR="006B45D5" w:rsidRDefault="006B45D5" w:rsidP="006B45D5">
      <w:pPr>
        <w:pStyle w:val="Paragraphedeliste"/>
        <w:numPr>
          <w:ilvl w:val="1"/>
          <w:numId w:val="35"/>
        </w:numPr>
      </w:pPr>
      <w:r>
        <w:t xml:space="preserve">Présenter des informations en utilisant des composants </w:t>
      </w:r>
      <w:proofErr w:type="spellStart"/>
      <w:r>
        <w:t>ReactNative</w:t>
      </w:r>
      <w:proofErr w:type="spellEnd"/>
      <w:r>
        <w:t xml:space="preserve"> ( </w:t>
      </w:r>
      <w:proofErr w:type="spellStart"/>
      <w:r>
        <w:t>FlatList</w:t>
      </w:r>
      <w:proofErr w:type="spellEnd"/>
      <w:r>
        <w:t xml:space="preserve">, Image, Button, </w:t>
      </w:r>
      <w:proofErr w:type="spellStart"/>
      <w:r>
        <w:t>etc</w:t>
      </w:r>
      <w:proofErr w:type="spellEnd"/>
      <w:r>
        <w:t xml:space="preserve"> )</w:t>
      </w:r>
    </w:p>
    <w:p w14:paraId="33276261" w14:textId="5FD029DA" w:rsidR="006B45D5" w:rsidRDefault="006B45D5" w:rsidP="006B45D5"/>
    <w:p w14:paraId="4FE28502" w14:textId="40157E62" w:rsidR="006B45D5" w:rsidRDefault="006B45D5" w:rsidP="006B45D5"/>
    <w:p w14:paraId="139E5B95" w14:textId="4DC47472" w:rsidR="006B45D5" w:rsidRDefault="006B45D5" w:rsidP="006B45D5">
      <w:r>
        <w:t>Le travail, relativement simple étant donné le temps qu'il nous reste, sera de présenter des informations et des images présentes dans le web API de Spotify</w:t>
      </w:r>
      <w:r w:rsidR="008E5B1A">
        <w:t xml:space="preserve"> à partir d'un artiste que vous appréciez en utilisant la technologie </w:t>
      </w:r>
      <w:proofErr w:type="spellStart"/>
      <w:r w:rsidR="008E5B1A">
        <w:t>React</w:t>
      </w:r>
      <w:proofErr w:type="spellEnd"/>
      <w:r w:rsidR="008E5B1A">
        <w:t xml:space="preserve"> Native</w:t>
      </w:r>
    </w:p>
    <w:p w14:paraId="6EF3FC16" w14:textId="211ADCEB" w:rsidR="006B45D5" w:rsidRDefault="006B45D5" w:rsidP="006B45D5"/>
    <w:p w14:paraId="1E99DFD7" w14:textId="3CFF8E9A" w:rsidR="006B45D5" w:rsidRDefault="00845A19" w:rsidP="006B45D5">
      <w:r>
        <w:t>Un grand nombre de données ouvertes sont présentes dans cet API ; cliquez sur les liens suivants :</w:t>
      </w:r>
    </w:p>
    <w:p w14:paraId="54E2C125" w14:textId="1A18820F" w:rsidR="00845A19" w:rsidRDefault="00845A19" w:rsidP="006B45D5"/>
    <w:p w14:paraId="39423638" w14:textId="5DC780F1" w:rsidR="00845A19" w:rsidRDefault="00000000" w:rsidP="006B45D5">
      <w:hyperlink r:id="rId7" w:history="1">
        <w:r w:rsidR="00845A19" w:rsidRPr="00A44AF9">
          <w:rPr>
            <w:rStyle w:val="Lienhypertexte"/>
          </w:rPr>
          <w:t>https://developer.spotify.com/documentation/web-api/reference/get-an-artist</w:t>
        </w:r>
      </w:hyperlink>
    </w:p>
    <w:p w14:paraId="369FBAD4" w14:textId="1B32CE22" w:rsidR="00845A19" w:rsidRDefault="00845A19" w:rsidP="006B45D5"/>
    <w:p w14:paraId="071AAF78" w14:textId="2AEB8E65" w:rsidR="00845A19" w:rsidRDefault="00000000" w:rsidP="006B45D5">
      <w:hyperlink r:id="rId8" w:history="1">
        <w:r w:rsidR="00845A19" w:rsidRPr="00A44AF9">
          <w:rPr>
            <w:rStyle w:val="Lienhypertexte"/>
          </w:rPr>
          <w:t>https://developer.spotify.com/documentation/web-api/reference/get-an-artists-albums</w:t>
        </w:r>
      </w:hyperlink>
    </w:p>
    <w:p w14:paraId="56F370D0" w14:textId="330E7CD1" w:rsidR="00845A19" w:rsidRDefault="00845A19" w:rsidP="006B45D5"/>
    <w:p w14:paraId="4DD733B8" w14:textId="2CF061CE" w:rsidR="00845A19" w:rsidRDefault="00845A19" w:rsidP="006B45D5">
      <w:r>
        <w:t xml:space="preserve">Vous pouvez tester avec un artiste en utilisant Spotify. ENDPOINT sera l'adresse à passer à notre </w:t>
      </w:r>
      <w:proofErr w:type="spellStart"/>
      <w:r>
        <w:t>fetch</w:t>
      </w:r>
      <w:proofErr w:type="spellEnd"/>
      <w:r>
        <w:t xml:space="preserve"> comme on a fait à l'annexe 6.</w:t>
      </w:r>
    </w:p>
    <w:p w14:paraId="1CE4DF0D" w14:textId="134DA694" w:rsidR="00845A19" w:rsidRDefault="00845A19" w:rsidP="006B45D5"/>
    <w:p w14:paraId="24FC3FBA" w14:textId="12B4E66A" w:rsidR="00845A19" w:rsidRDefault="008E5B1A" w:rsidP="00974D1A">
      <w:pPr>
        <w:pStyle w:val="Titre2"/>
      </w:pPr>
      <w:r>
        <w:t>Vous pouvez faire plusieurs requêtes de manière à afficher :</w:t>
      </w:r>
    </w:p>
    <w:p w14:paraId="40F82AF4" w14:textId="0B94A032" w:rsidR="008E5B1A" w:rsidRDefault="008E5B1A" w:rsidP="006B45D5"/>
    <w:p w14:paraId="5FD25190" w14:textId="6DB76130" w:rsidR="008E5B1A" w:rsidRDefault="008E5B1A" w:rsidP="008E5B1A">
      <w:pPr>
        <w:pStyle w:val="Paragraphedeliste"/>
        <w:numPr>
          <w:ilvl w:val="0"/>
          <w:numId w:val="35"/>
        </w:numPr>
      </w:pPr>
      <w:r>
        <w:t>Une ou plusieurs images de cet artiste</w:t>
      </w:r>
    </w:p>
    <w:p w14:paraId="2F18577D" w14:textId="615CE2E1" w:rsidR="008E5B1A" w:rsidRDefault="008E5B1A" w:rsidP="008E5B1A">
      <w:pPr>
        <w:pStyle w:val="Paragraphedeliste"/>
        <w:numPr>
          <w:ilvl w:val="0"/>
          <w:numId w:val="35"/>
        </w:numPr>
      </w:pPr>
      <w:r>
        <w:t xml:space="preserve">Des boutons nous amenant, à partir d'un écran d'accueil, </w:t>
      </w:r>
      <w:r w:rsidR="00974D1A">
        <w:t xml:space="preserve">vers d'autres écrans présentant des informations sur les albums, chansons ou autres statistiques sous forme de </w:t>
      </w:r>
      <w:proofErr w:type="spellStart"/>
      <w:r w:rsidR="00974D1A">
        <w:t>FlatList</w:t>
      </w:r>
      <w:proofErr w:type="spellEnd"/>
      <w:r w:rsidR="00974D1A">
        <w:t xml:space="preserve"> et / ou de composants fonctionnels que vous aurez conçus</w:t>
      </w:r>
    </w:p>
    <w:p w14:paraId="7190777E" w14:textId="7DCD6975" w:rsidR="00D51CE2" w:rsidRDefault="00D51CE2" w:rsidP="00D51CE2"/>
    <w:p w14:paraId="4C53AC22" w14:textId="40FF6D4B" w:rsidR="00D51CE2" w:rsidRDefault="00D51CE2" w:rsidP="00D51CE2"/>
    <w:p w14:paraId="2210A107" w14:textId="72FE47A8" w:rsidR="00D51CE2" w:rsidRDefault="00D51CE2" w:rsidP="00D51CE2"/>
    <w:p w14:paraId="200FE820" w14:textId="61196A0C" w:rsidR="00D51CE2" w:rsidRDefault="00D51CE2" w:rsidP="00D51CE2">
      <w:pPr>
        <w:pStyle w:val="Titre2"/>
      </w:pPr>
      <w:r>
        <w:t>Exemple ( choisissez d'autres requêtes et une autre artiste )</w:t>
      </w:r>
    </w:p>
    <w:p w14:paraId="27064AD1" w14:textId="77777777" w:rsidR="00D51CE2" w:rsidRPr="00D51CE2" w:rsidRDefault="00D51CE2" w:rsidP="00D51CE2"/>
    <w:p w14:paraId="3BF8518B" w14:textId="52E3912A" w:rsidR="00974D1A" w:rsidRDefault="00D51CE2" w:rsidP="00974D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E43127" wp14:editId="5E3B5B15">
            <wp:extent cx="2851150" cy="5801360"/>
            <wp:effectExtent l="0" t="0" r="635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17" t="9419" r="28289"/>
                    <a:stretch/>
                  </pic:blipFill>
                  <pic:spPr bwMode="auto">
                    <a:xfrm>
                      <a:off x="0" y="0"/>
                      <a:ext cx="2851150" cy="580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1C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ADEC9B" wp14:editId="760FB018">
            <wp:extent cx="2743200" cy="57886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284" t="9617" r="28965"/>
                    <a:stretch/>
                  </pic:blipFill>
                  <pic:spPr bwMode="auto">
                    <a:xfrm>
                      <a:off x="0" y="0"/>
                      <a:ext cx="2743200" cy="578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4C940" w14:textId="66666CE9" w:rsidR="00D51CE2" w:rsidRPr="00D51CE2" w:rsidRDefault="00D51CE2" w:rsidP="00D51CE2">
      <w:pPr>
        <w:jc w:val="center"/>
        <w:rPr>
          <w:i/>
          <w:iCs/>
        </w:rPr>
      </w:pPr>
      <w:r w:rsidRPr="00D51CE2">
        <w:rPr>
          <w:i/>
          <w:iCs/>
          <w:noProof/>
        </w:rPr>
        <w:t>Page d'accueil et lorsqu'on clique sur "Ses albums" , on les affiche avec un composant FlatList. J'ai filtré le tableau pour exclure les singles qui étaient considérés comme des albums aussi.</w:t>
      </w:r>
    </w:p>
    <w:p w14:paraId="3D34EA06" w14:textId="3202ABD7" w:rsidR="00974D1A" w:rsidRDefault="00974D1A" w:rsidP="00974D1A"/>
    <w:p w14:paraId="2B8731C5" w14:textId="7C8D2429" w:rsidR="00974D1A" w:rsidRDefault="00974D1A" w:rsidP="00974D1A"/>
    <w:p w14:paraId="4DB131AE" w14:textId="5E0F3D1B" w:rsidR="00974D1A" w:rsidRDefault="00974D1A" w:rsidP="00974D1A"/>
    <w:p w14:paraId="09A82D5F" w14:textId="13E152F5" w:rsidR="00974D1A" w:rsidRDefault="00974D1A" w:rsidP="00974D1A"/>
    <w:p w14:paraId="46383262" w14:textId="74F1A7F9" w:rsidR="00974D1A" w:rsidRDefault="00974D1A" w:rsidP="00974D1A"/>
    <w:p w14:paraId="0510C75C" w14:textId="77777777" w:rsidR="00974D1A" w:rsidRDefault="00974D1A" w:rsidP="00974D1A">
      <w:pPr>
        <w:pStyle w:val="Paragraphedeliste"/>
        <w:numPr>
          <w:ilvl w:val="0"/>
          <w:numId w:val="35"/>
        </w:numPr>
      </w:pPr>
      <w:r>
        <w:t>Les écrans devront être dans des fichiers distincts</w:t>
      </w:r>
    </w:p>
    <w:p w14:paraId="75C5FB82" w14:textId="0577DD68" w:rsidR="00974D1A" w:rsidRDefault="00974D1A" w:rsidP="00974D1A">
      <w:pPr>
        <w:pStyle w:val="Paragraphedeliste"/>
        <w:numPr>
          <w:ilvl w:val="0"/>
          <w:numId w:val="35"/>
        </w:numPr>
      </w:pPr>
      <w:r>
        <w:t xml:space="preserve">Un / des objets représentant un style doivent être utilisés </w:t>
      </w:r>
      <w:r w:rsidR="00EA5450">
        <w:t>de manière à rendre l'afficha</w:t>
      </w:r>
      <w:r w:rsidR="00D51CE2">
        <w:t>g</w:t>
      </w:r>
      <w:r w:rsidR="00EA5450">
        <w:t>e agréable</w:t>
      </w:r>
    </w:p>
    <w:p w14:paraId="62759A46" w14:textId="1DFB4DCB" w:rsidR="00D51CE2" w:rsidRDefault="00D51CE2" w:rsidP="00D51CE2"/>
    <w:p w14:paraId="4CE41659" w14:textId="653A379C" w:rsidR="00D51CE2" w:rsidRDefault="00D51CE2" w:rsidP="00D51CE2"/>
    <w:p w14:paraId="05744F5D" w14:textId="5A1567A5" w:rsidR="00D51CE2" w:rsidRDefault="00D51CE2" w:rsidP="00D51CE2"/>
    <w:p w14:paraId="0235FC03" w14:textId="2C4F0658" w:rsidR="00D51CE2" w:rsidRDefault="00886034" w:rsidP="00886034">
      <w:pPr>
        <w:pStyle w:val="Titre2"/>
      </w:pPr>
      <w:r>
        <w:t xml:space="preserve">Notes importantes </w:t>
      </w:r>
    </w:p>
    <w:p w14:paraId="6EB3193D" w14:textId="67DC1DA3" w:rsidR="00886034" w:rsidRDefault="00886034" w:rsidP="00886034"/>
    <w:p w14:paraId="0269E663" w14:textId="4AA2499A" w:rsidR="00886034" w:rsidRDefault="00886034" w:rsidP="00886034">
      <w:pPr>
        <w:pStyle w:val="Paragraphedeliste"/>
        <w:numPr>
          <w:ilvl w:val="0"/>
          <w:numId w:val="36"/>
        </w:numPr>
      </w:pPr>
      <w:r>
        <w:t xml:space="preserve">Autorisation </w:t>
      </w:r>
    </w:p>
    <w:p w14:paraId="4EEE8691" w14:textId="2FAD388D" w:rsidR="00886034" w:rsidRDefault="00886034" w:rsidP="00886034">
      <w:pPr>
        <w:pStyle w:val="Paragraphedeliste"/>
      </w:pPr>
    </w:p>
    <w:p w14:paraId="235F44D4" w14:textId="3EAD4649" w:rsidR="00886034" w:rsidRDefault="00886034" w:rsidP="00886034">
      <w:pPr>
        <w:pStyle w:val="Paragraphedeliste"/>
      </w:pPr>
      <w:r>
        <w:t xml:space="preserve">Dans ce travail, on utilisera le service </w:t>
      </w:r>
      <w:proofErr w:type="spellStart"/>
      <w:r>
        <w:t>OAuth</w:t>
      </w:r>
      <w:proofErr w:type="spellEnd"/>
      <w:r>
        <w:t xml:space="preserve"> 2.0 pour s'authentifier à Spotify et pour ensuite consulter les ressources JSON. </w:t>
      </w:r>
    </w:p>
    <w:p w14:paraId="186E4240" w14:textId="58F06206" w:rsidR="00886034" w:rsidRDefault="00886034" w:rsidP="00886034">
      <w:pPr>
        <w:pStyle w:val="Paragraphedeliste"/>
      </w:pPr>
    </w:p>
    <w:p w14:paraId="18ED52AE" w14:textId="02EA01AD" w:rsidR="00886034" w:rsidRDefault="00886034" w:rsidP="00886034">
      <w:pPr>
        <w:pStyle w:val="Paragraphedeliste"/>
      </w:pPr>
      <w:r>
        <w:t xml:space="preserve">Créer une nouvelle application </w:t>
      </w:r>
      <w:proofErr w:type="spellStart"/>
      <w:r>
        <w:t>React</w:t>
      </w:r>
      <w:proofErr w:type="spellEnd"/>
      <w:r>
        <w:t xml:space="preserve"> Native. Notez le nom du package présent dans le dossier app/src/main</w:t>
      </w:r>
      <w:r w:rsidR="00203A47">
        <w:t>/java/</w:t>
      </w:r>
      <w:proofErr w:type="spellStart"/>
      <w:r w:rsidR="00203A47">
        <w:t>MainActivity</w:t>
      </w:r>
      <w:proofErr w:type="spellEnd"/>
      <w:r w:rsidR="00203A47">
        <w:t xml:space="preserve"> pour y noter </w:t>
      </w:r>
      <w:r w:rsidR="00203A47" w:rsidRPr="00203A47">
        <w:rPr>
          <w:b/>
          <w:bCs/>
        </w:rPr>
        <w:t>le nom du package présent</w:t>
      </w:r>
      <w:r w:rsidR="00203A47">
        <w:rPr>
          <w:b/>
          <w:bCs/>
        </w:rPr>
        <w:t xml:space="preserve"> à la première ligne</w:t>
      </w:r>
    </w:p>
    <w:p w14:paraId="2D7CD162" w14:textId="2879752B" w:rsidR="00886034" w:rsidRDefault="00886034" w:rsidP="00886034">
      <w:pPr>
        <w:pStyle w:val="Paragraphedeliste"/>
      </w:pPr>
    </w:p>
    <w:p w14:paraId="5690C0EC" w14:textId="3B1B65F1" w:rsidR="00886034" w:rsidRDefault="00886034" w:rsidP="001A2909">
      <w:pPr>
        <w:pStyle w:val="Paragraphedeliste"/>
        <w:numPr>
          <w:ilvl w:val="0"/>
          <w:numId w:val="39"/>
        </w:numPr>
      </w:pPr>
      <w:r>
        <w:t xml:space="preserve">Créer un nouveau projet dans le Dashboard de Spotify for </w:t>
      </w:r>
      <w:proofErr w:type="spellStart"/>
      <w:r>
        <w:t>Developers</w:t>
      </w:r>
      <w:proofErr w:type="spellEnd"/>
      <w:r>
        <w:t xml:space="preserve"> comme dans le tp1:</w:t>
      </w:r>
    </w:p>
    <w:p w14:paraId="3CD01286" w14:textId="15636963" w:rsidR="00886034" w:rsidRDefault="00886034" w:rsidP="00886034">
      <w:pPr>
        <w:pStyle w:val="Paragraphedeliste"/>
      </w:pPr>
    </w:p>
    <w:p w14:paraId="21CEB21D" w14:textId="632BE57B" w:rsidR="00886034" w:rsidRDefault="001A2909" w:rsidP="001A2909">
      <w:r>
        <w:rPr>
          <w:noProof/>
        </w:rPr>
        <w:drawing>
          <wp:inline distT="0" distB="0" distL="0" distR="0" wp14:anchorId="56C4111A" wp14:editId="1C402082">
            <wp:extent cx="6159500" cy="528374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530" t="6701" r="45685"/>
                    <a:stretch/>
                  </pic:blipFill>
                  <pic:spPr bwMode="auto">
                    <a:xfrm>
                      <a:off x="0" y="0"/>
                      <a:ext cx="6167094" cy="529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F79C0" w14:textId="3ABE7AF7" w:rsidR="001A2909" w:rsidRDefault="001A2909" w:rsidP="001A2909"/>
    <w:p w14:paraId="388022C2" w14:textId="13FE03B6" w:rsidR="001A2909" w:rsidRPr="001A2909" w:rsidRDefault="001A2909" w:rsidP="001A2909">
      <w:pPr>
        <w:pStyle w:val="Paragraphedeliste"/>
        <w:numPr>
          <w:ilvl w:val="0"/>
          <w:numId w:val="38"/>
        </w:numPr>
      </w:pPr>
      <w:r>
        <w:t xml:space="preserve">Entrez </w:t>
      </w:r>
      <w:proofErr w:type="spellStart"/>
      <w:r>
        <w:t>appName</w:t>
      </w:r>
      <w:proofErr w:type="spellEnd"/>
      <w:r>
        <w:t xml:space="preserve">, app Description et </w:t>
      </w:r>
      <w:proofErr w:type="spellStart"/>
      <w:r>
        <w:t>RedirectUrl</w:t>
      </w:r>
      <w:proofErr w:type="spellEnd"/>
      <w:r>
        <w:t xml:space="preserve"> composé de votre </w:t>
      </w:r>
      <w:r w:rsidRPr="001A2909">
        <w:rPr>
          <w:b/>
          <w:bCs/>
        </w:rPr>
        <w:t>nom de package ://</w:t>
      </w:r>
      <w:proofErr w:type="spellStart"/>
      <w:r w:rsidRPr="001A2909">
        <w:rPr>
          <w:b/>
          <w:bCs/>
        </w:rPr>
        <w:t>oath</w:t>
      </w:r>
      <w:proofErr w:type="spellEnd"/>
    </w:p>
    <w:p w14:paraId="12E123ED" w14:textId="4C26D988" w:rsidR="001A2909" w:rsidRPr="001A2909" w:rsidRDefault="001A2909" w:rsidP="001A2909">
      <w:pPr>
        <w:pStyle w:val="Paragraphedeliste"/>
        <w:numPr>
          <w:ilvl w:val="0"/>
          <w:numId w:val="38"/>
        </w:numPr>
      </w:pPr>
      <w:r w:rsidRPr="001A2909">
        <w:t>Pas besoin de SHA-1</w:t>
      </w:r>
    </w:p>
    <w:p w14:paraId="09740708" w14:textId="2880921D" w:rsidR="001A2909" w:rsidRPr="001A2909" w:rsidRDefault="001A2909" w:rsidP="001A2909">
      <w:pPr>
        <w:pStyle w:val="Paragraphedeliste"/>
        <w:numPr>
          <w:ilvl w:val="0"/>
          <w:numId w:val="38"/>
        </w:numPr>
      </w:pPr>
      <w:r w:rsidRPr="001A2909">
        <w:t>N'oubliez pas de sauvegarder</w:t>
      </w:r>
    </w:p>
    <w:p w14:paraId="67722585" w14:textId="2C17F23A" w:rsidR="001A2909" w:rsidRDefault="001A2909" w:rsidP="001A2909">
      <w:pPr>
        <w:ind w:left="360"/>
      </w:pPr>
    </w:p>
    <w:p w14:paraId="2DB4651A" w14:textId="462E7184" w:rsidR="001A2909" w:rsidRDefault="001A2909" w:rsidP="001A2909">
      <w:pPr>
        <w:ind w:left="360"/>
      </w:pPr>
    </w:p>
    <w:p w14:paraId="7EC5BCCD" w14:textId="4378C5CD" w:rsidR="001A2909" w:rsidRDefault="001A2909" w:rsidP="001A2909">
      <w:pPr>
        <w:ind w:left="360"/>
        <w:jc w:val="both"/>
      </w:pPr>
      <w:r>
        <w:t xml:space="preserve">B- On doit ensuite utiliser un bridge produit par </w:t>
      </w:r>
      <w:proofErr w:type="spellStart"/>
      <w:r>
        <w:t>FormidableLabs</w:t>
      </w:r>
      <w:proofErr w:type="spellEnd"/>
      <w:r>
        <w:t xml:space="preserve"> qui permettra de générer un "</w:t>
      </w:r>
      <w:proofErr w:type="spellStart"/>
      <w:r>
        <w:t>accessToken</w:t>
      </w:r>
      <w:proofErr w:type="spellEnd"/>
      <w:r>
        <w:t>" qu'on ajoutera ensuite au header de nos</w:t>
      </w:r>
      <w:r w:rsidR="004A3AB0">
        <w:t xml:space="preserve"> </w:t>
      </w:r>
      <w:r>
        <w:t>requêtes GET pour rejoindre nos fichiers JSON.</w:t>
      </w:r>
    </w:p>
    <w:p w14:paraId="3CC01D6A" w14:textId="31353251" w:rsidR="001A2909" w:rsidRDefault="001A2909" w:rsidP="001A2909">
      <w:pPr>
        <w:ind w:left="360"/>
      </w:pPr>
    </w:p>
    <w:p w14:paraId="60D819DA" w14:textId="2BE97FF3" w:rsidR="001A2909" w:rsidRDefault="001A2909" w:rsidP="001A2909">
      <w:pPr>
        <w:ind w:left="360"/>
      </w:pPr>
      <w:r>
        <w:t xml:space="preserve">Le site web est ici : </w:t>
      </w:r>
      <w:hyperlink r:id="rId12" w:history="1">
        <w:r w:rsidRPr="00A44AF9">
          <w:rPr>
            <w:rStyle w:val="Lienhypertexte"/>
          </w:rPr>
          <w:t>https://github.com/FormidableLabs/react-native-app-auth</w:t>
        </w:r>
      </w:hyperlink>
    </w:p>
    <w:p w14:paraId="45CC368D" w14:textId="0ECF9EF3" w:rsidR="001A2909" w:rsidRDefault="001A2909" w:rsidP="001A2909">
      <w:pPr>
        <w:ind w:left="360"/>
      </w:pPr>
    </w:p>
    <w:p w14:paraId="4E119596" w14:textId="77777777" w:rsidR="001A2909" w:rsidRDefault="001A2909" w:rsidP="001A2909">
      <w:pPr>
        <w:ind w:left="360"/>
      </w:pPr>
    </w:p>
    <w:p w14:paraId="55A215E2" w14:textId="77777777" w:rsidR="001A2909" w:rsidRPr="001A2909" w:rsidRDefault="001A2909" w:rsidP="001A2909">
      <w:pPr>
        <w:ind w:left="360"/>
      </w:pPr>
    </w:p>
    <w:p w14:paraId="632EBAAF" w14:textId="01D3877F" w:rsidR="00990B50" w:rsidRDefault="001A2909" w:rsidP="001A2909">
      <w:pPr>
        <w:ind w:left="360"/>
      </w:pPr>
      <w:r>
        <w:t>Je vous résume la procédure</w:t>
      </w:r>
      <w:r w:rsidR="00990B50">
        <w:t xml:space="preserve"> présente à </w:t>
      </w:r>
      <w:r>
        <w:t xml:space="preserve"> </w:t>
      </w:r>
      <w:hyperlink r:id="rId13" w:anchor="getting-started" w:history="1">
        <w:r w:rsidR="00990B50" w:rsidRPr="00A44AF9">
          <w:rPr>
            <w:rStyle w:val="Lienhypertexte"/>
          </w:rPr>
          <w:t>https://github.com/FormidableLabs/react-native-app-auth#getting-started</w:t>
        </w:r>
      </w:hyperlink>
      <w:r w:rsidR="00990B50" w:rsidRPr="00990B50">
        <w:t xml:space="preserve"> </w:t>
      </w:r>
    </w:p>
    <w:p w14:paraId="5557897D" w14:textId="7B17FE52" w:rsidR="001A2909" w:rsidRDefault="001A2909" w:rsidP="001A2909">
      <w:pPr>
        <w:ind w:left="360"/>
      </w:pPr>
    </w:p>
    <w:p w14:paraId="4D99DE41" w14:textId="22F04A31" w:rsidR="001A2909" w:rsidRDefault="001A2909" w:rsidP="001A2909">
      <w:pPr>
        <w:ind w:left="360"/>
      </w:pPr>
    </w:p>
    <w:p w14:paraId="775B06D3" w14:textId="63BDDF27" w:rsidR="001A2909" w:rsidRDefault="001A2909" w:rsidP="001A2909">
      <w:pPr>
        <w:pStyle w:val="Paragraphedeliste"/>
        <w:numPr>
          <w:ilvl w:val="0"/>
          <w:numId w:val="40"/>
        </w:numPr>
        <w:rPr>
          <w:lang w:val="en-CA"/>
        </w:rPr>
      </w:pPr>
      <w:proofErr w:type="spellStart"/>
      <w:r w:rsidRPr="001A2909">
        <w:rPr>
          <w:lang w:val="en-CA"/>
        </w:rPr>
        <w:t>npm</w:t>
      </w:r>
      <w:proofErr w:type="spellEnd"/>
      <w:r w:rsidRPr="001A2909">
        <w:rPr>
          <w:lang w:val="en-CA"/>
        </w:rPr>
        <w:t xml:space="preserve"> install react-native-app-auth </w:t>
      </w:r>
      <w:r>
        <w:rPr>
          <w:lang w:val="en-CA"/>
        </w:rPr>
        <w:t>–</w:t>
      </w:r>
      <w:r w:rsidRPr="001A2909">
        <w:rPr>
          <w:lang w:val="en-CA"/>
        </w:rPr>
        <w:t>save</w:t>
      </w:r>
      <w:r>
        <w:rPr>
          <w:lang w:val="en-CA"/>
        </w:rPr>
        <w:t xml:space="preserve">             pour installer </w:t>
      </w:r>
    </w:p>
    <w:p w14:paraId="0626C3FF" w14:textId="77777777" w:rsidR="00990B50" w:rsidRDefault="00990B50" w:rsidP="00990B50">
      <w:pPr>
        <w:pStyle w:val="Paragraphedeliste"/>
        <w:ind w:left="1080"/>
        <w:rPr>
          <w:lang w:val="en-CA"/>
        </w:rPr>
      </w:pPr>
    </w:p>
    <w:p w14:paraId="6C611876" w14:textId="6FEFF604" w:rsidR="00990B50" w:rsidRPr="00990B50" w:rsidRDefault="00990B50" w:rsidP="00990B50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 w:rsidRPr="00990B50">
        <w:rPr>
          <w:rFonts w:ascii="Segoe UI" w:hAnsi="Segoe UI" w:cs="Segoe UI"/>
          <w:color w:val="1F2328"/>
        </w:rPr>
        <w:t>Ajouter la propriété su</w:t>
      </w:r>
      <w:r>
        <w:rPr>
          <w:rFonts w:ascii="Segoe UI" w:hAnsi="Segoe UI" w:cs="Segoe UI"/>
          <w:color w:val="1F2328"/>
        </w:rPr>
        <w:t xml:space="preserve">ivante </w:t>
      </w:r>
      <w:r w:rsidRPr="00990B50"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à la partie</w:t>
      </w:r>
      <w:r w:rsidRPr="00990B50">
        <w:rPr>
          <w:rFonts w:ascii="Segoe UI" w:hAnsi="Segoe UI" w:cs="Segoe UI"/>
          <w:color w:val="1F2328"/>
        </w:rPr>
        <w:t xml:space="preserve"> </w:t>
      </w:r>
      <w:proofErr w:type="spellStart"/>
      <w:r w:rsidRPr="00990B50">
        <w:rPr>
          <w:rFonts w:ascii="Courier New" w:hAnsi="Courier New" w:cs="Courier New"/>
          <w:color w:val="1F2328"/>
        </w:rPr>
        <w:t>defaultConfig</w:t>
      </w:r>
      <w:proofErr w:type="spellEnd"/>
      <w:r w:rsidRPr="00990B50"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 xml:space="preserve">du fichier </w:t>
      </w:r>
      <w:r w:rsidRPr="00990B50">
        <w:rPr>
          <w:rFonts w:ascii="Segoe UI" w:hAnsi="Segoe UI" w:cs="Segoe UI"/>
          <w:color w:val="1F2328"/>
        </w:rPr>
        <w:t> </w:t>
      </w:r>
      <w:proofErr w:type="spellStart"/>
      <w:r w:rsidRPr="00990B50">
        <w:rPr>
          <w:rStyle w:val="CodeHTML"/>
          <w:rFonts w:ascii="Consolas" w:hAnsi="Consolas"/>
          <w:color w:val="1F2328"/>
        </w:rPr>
        <w:t>android</w:t>
      </w:r>
      <w:proofErr w:type="spellEnd"/>
      <w:r w:rsidRPr="00990B50">
        <w:rPr>
          <w:rStyle w:val="CodeHTML"/>
          <w:rFonts w:ascii="Consolas" w:hAnsi="Consolas"/>
          <w:color w:val="1F2328"/>
        </w:rPr>
        <w:t>/app/</w:t>
      </w:r>
      <w:proofErr w:type="spellStart"/>
      <w:r w:rsidRPr="00990B50">
        <w:rPr>
          <w:rStyle w:val="CodeHTML"/>
          <w:rFonts w:ascii="Consolas" w:hAnsi="Consolas"/>
          <w:color w:val="1F2328"/>
        </w:rPr>
        <w:t>build.gradle</w:t>
      </w:r>
      <w:proofErr w:type="spellEnd"/>
      <w:r w:rsidRPr="00990B50">
        <w:rPr>
          <w:rFonts w:ascii="Segoe UI" w:hAnsi="Segoe UI" w:cs="Segoe UI"/>
          <w:color w:val="1F2328"/>
        </w:rPr>
        <w:t>:</w:t>
      </w:r>
    </w:p>
    <w:p w14:paraId="11CE7E06" w14:textId="60A04BC7" w:rsidR="00990B50" w:rsidRPr="004A3AB0" w:rsidRDefault="00990B50" w:rsidP="00990B50">
      <w:pPr>
        <w:pStyle w:val="Paragraphedeliste"/>
        <w:ind w:left="1080"/>
      </w:pPr>
    </w:p>
    <w:p w14:paraId="00880B5B" w14:textId="7E285169" w:rsidR="00990B50" w:rsidRPr="004A3AB0" w:rsidRDefault="00990B50" w:rsidP="00990B50">
      <w:pPr>
        <w:pStyle w:val="Paragraphedeliste"/>
        <w:ind w:left="1080"/>
      </w:pPr>
    </w:p>
    <w:p w14:paraId="3D2E346E" w14:textId="77777777" w:rsidR="00990B50" w:rsidRPr="00990B50" w:rsidRDefault="00990B50" w:rsidP="00990B50">
      <w:pPr>
        <w:pStyle w:val="PrformatHTML"/>
        <w:ind w:left="916"/>
        <w:jc w:val="both"/>
        <w:rPr>
          <w:rStyle w:val="CodeHTML"/>
          <w:rFonts w:ascii="Consolas" w:hAnsi="Consolas"/>
          <w:color w:val="1F2328"/>
          <w:bdr w:val="none" w:sz="0" w:space="0" w:color="auto" w:frame="1"/>
          <w:lang w:val="en-CA"/>
        </w:rPr>
      </w:pPr>
      <w:r w:rsidRPr="00990B50">
        <w:rPr>
          <w:rStyle w:val="CodeHTML"/>
          <w:rFonts w:ascii="Consolas" w:hAnsi="Consolas"/>
          <w:color w:val="1F2328"/>
          <w:bdr w:val="none" w:sz="0" w:space="0" w:color="auto" w:frame="1"/>
          <w:lang w:val="en-CA"/>
        </w:rPr>
        <w:t>android {</w:t>
      </w:r>
    </w:p>
    <w:p w14:paraId="309E4591" w14:textId="77777777" w:rsidR="00990B50" w:rsidRPr="00990B50" w:rsidRDefault="00990B50" w:rsidP="00990B50">
      <w:pPr>
        <w:pStyle w:val="PrformatHTML"/>
        <w:ind w:left="916"/>
        <w:jc w:val="both"/>
        <w:rPr>
          <w:rStyle w:val="CodeHTML"/>
          <w:rFonts w:ascii="Consolas" w:hAnsi="Consolas"/>
          <w:color w:val="1F2328"/>
          <w:bdr w:val="none" w:sz="0" w:space="0" w:color="auto" w:frame="1"/>
          <w:lang w:val="en-CA"/>
        </w:rPr>
      </w:pPr>
      <w:r w:rsidRPr="00990B50">
        <w:rPr>
          <w:rStyle w:val="CodeHTML"/>
          <w:rFonts w:ascii="Consolas" w:hAnsi="Consolas"/>
          <w:color w:val="1F2328"/>
          <w:bdr w:val="none" w:sz="0" w:space="0" w:color="auto" w:frame="1"/>
          <w:lang w:val="en-CA"/>
        </w:rPr>
        <w:t xml:space="preserve">  </w:t>
      </w:r>
      <w:proofErr w:type="spellStart"/>
      <w:r w:rsidRPr="00990B50">
        <w:rPr>
          <w:rStyle w:val="CodeHTML"/>
          <w:rFonts w:ascii="Consolas" w:hAnsi="Consolas"/>
          <w:color w:val="1F2328"/>
          <w:bdr w:val="none" w:sz="0" w:space="0" w:color="auto" w:frame="1"/>
          <w:lang w:val="en-CA"/>
        </w:rPr>
        <w:t>defaultConfig</w:t>
      </w:r>
      <w:proofErr w:type="spellEnd"/>
      <w:r w:rsidRPr="00990B50">
        <w:rPr>
          <w:rStyle w:val="CodeHTML"/>
          <w:rFonts w:ascii="Consolas" w:hAnsi="Consolas"/>
          <w:color w:val="1F2328"/>
          <w:bdr w:val="none" w:sz="0" w:space="0" w:color="auto" w:frame="1"/>
          <w:lang w:val="en-CA"/>
        </w:rPr>
        <w:t xml:space="preserve"> {</w:t>
      </w:r>
    </w:p>
    <w:p w14:paraId="42DF8AD7" w14:textId="77777777" w:rsidR="00990B50" w:rsidRPr="00990B50" w:rsidRDefault="00990B50" w:rsidP="00990B50">
      <w:pPr>
        <w:pStyle w:val="PrformatHTML"/>
        <w:ind w:left="916"/>
        <w:jc w:val="both"/>
        <w:rPr>
          <w:rStyle w:val="CodeHTML"/>
          <w:rFonts w:ascii="Consolas" w:hAnsi="Consolas"/>
          <w:color w:val="1F2328"/>
          <w:bdr w:val="none" w:sz="0" w:space="0" w:color="auto" w:frame="1"/>
          <w:lang w:val="en-CA"/>
        </w:rPr>
      </w:pPr>
      <w:r w:rsidRPr="00990B50">
        <w:rPr>
          <w:rStyle w:val="CodeHTML"/>
          <w:rFonts w:ascii="Consolas" w:hAnsi="Consolas"/>
          <w:color w:val="1F2328"/>
          <w:bdr w:val="none" w:sz="0" w:space="0" w:color="auto" w:frame="1"/>
          <w:lang w:val="en-CA"/>
        </w:rPr>
        <w:t xml:space="preserve">    </w:t>
      </w:r>
      <w:proofErr w:type="spellStart"/>
      <w:r w:rsidRPr="00990B50">
        <w:rPr>
          <w:rStyle w:val="CodeHTML"/>
          <w:rFonts w:ascii="Consolas" w:hAnsi="Consolas"/>
          <w:color w:val="1F2328"/>
          <w:bdr w:val="none" w:sz="0" w:space="0" w:color="auto" w:frame="1"/>
          <w:lang w:val="en-CA"/>
        </w:rPr>
        <w:t>manifestPlaceholders</w:t>
      </w:r>
      <w:proofErr w:type="spellEnd"/>
      <w:r w:rsidRPr="00990B50">
        <w:rPr>
          <w:rStyle w:val="CodeHTML"/>
          <w:rFonts w:ascii="Consolas" w:hAnsi="Consolas"/>
          <w:color w:val="1F2328"/>
          <w:bdr w:val="none" w:sz="0" w:space="0" w:color="auto" w:frame="1"/>
          <w:lang w:val="en-CA"/>
        </w:rPr>
        <w:t xml:space="preserve"> = [</w:t>
      </w:r>
    </w:p>
    <w:p w14:paraId="14DE38AB" w14:textId="412708B2" w:rsidR="00990B50" w:rsidRPr="00990B50" w:rsidRDefault="00990B50" w:rsidP="00990B50">
      <w:pPr>
        <w:pStyle w:val="PrformatHTML"/>
        <w:ind w:left="916"/>
        <w:jc w:val="both"/>
        <w:rPr>
          <w:rStyle w:val="CodeHTML"/>
          <w:rFonts w:ascii="Consolas" w:hAnsi="Consolas"/>
          <w:color w:val="1F2328"/>
          <w:bdr w:val="none" w:sz="0" w:space="0" w:color="auto" w:frame="1"/>
        </w:rPr>
      </w:pPr>
      <w:r w:rsidRPr="00990B50">
        <w:rPr>
          <w:rStyle w:val="CodeHTML"/>
          <w:rFonts w:ascii="Consolas" w:hAnsi="Consolas"/>
          <w:color w:val="1F2328"/>
          <w:bdr w:val="none" w:sz="0" w:space="0" w:color="auto" w:frame="1"/>
        </w:rPr>
        <w:t xml:space="preserve">      </w:t>
      </w:r>
      <w:proofErr w:type="spellStart"/>
      <w:r w:rsidRPr="00990B50">
        <w:rPr>
          <w:rStyle w:val="CodeHTML"/>
          <w:rFonts w:ascii="Consolas" w:hAnsi="Consolas"/>
          <w:color w:val="1F2328"/>
          <w:bdr w:val="none" w:sz="0" w:space="0" w:color="auto" w:frame="1"/>
        </w:rPr>
        <w:t>appAuthRedirectScheme</w:t>
      </w:r>
      <w:proofErr w:type="spellEnd"/>
      <w:r w:rsidRPr="00990B50">
        <w:rPr>
          <w:rStyle w:val="CodeHTML"/>
          <w:rFonts w:ascii="Consolas" w:hAnsi="Consolas"/>
          <w:color w:val="1F2328"/>
          <w:bdr w:val="none" w:sz="0" w:space="0" w:color="auto" w:frame="1"/>
        </w:rPr>
        <w:t>: 'votre nom de p</w:t>
      </w:r>
      <w:r>
        <w:rPr>
          <w:rStyle w:val="CodeHTML"/>
          <w:rFonts w:ascii="Consolas" w:hAnsi="Consolas"/>
          <w:color w:val="1F2328"/>
          <w:bdr w:val="none" w:sz="0" w:space="0" w:color="auto" w:frame="1"/>
        </w:rPr>
        <w:t xml:space="preserve">ackage de votre </w:t>
      </w:r>
      <w:proofErr w:type="spellStart"/>
      <w:r>
        <w:rPr>
          <w:rStyle w:val="CodeHTML"/>
          <w:rFonts w:ascii="Consolas" w:hAnsi="Consolas"/>
          <w:color w:val="1F2328"/>
          <w:bdr w:val="none" w:sz="0" w:space="0" w:color="auto" w:frame="1"/>
        </w:rPr>
        <w:t>dashboard</w:t>
      </w:r>
      <w:proofErr w:type="spellEnd"/>
      <w:r>
        <w:rPr>
          <w:rStyle w:val="CodeHTML"/>
          <w:rFonts w:ascii="Consolas" w:hAnsi="Consolas"/>
          <w:color w:val="1F2328"/>
          <w:bdr w:val="none" w:sz="0" w:space="0" w:color="auto" w:frame="1"/>
        </w:rPr>
        <w:t>/projet'</w:t>
      </w:r>
    </w:p>
    <w:p w14:paraId="2C30B471" w14:textId="77777777" w:rsidR="00990B50" w:rsidRDefault="00990B50" w:rsidP="00990B50">
      <w:pPr>
        <w:pStyle w:val="PrformatHTML"/>
        <w:ind w:left="916"/>
        <w:jc w:val="both"/>
        <w:rPr>
          <w:rStyle w:val="CodeHTML"/>
          <w:rFonts w:ascii="Consolas" w:hAnsi="Consolas"/>
          <w:color w:val="1F2328"/>
          <w:bdr w:val="none" w:sz="0" w:space="0" w:color="auto" w:frame="1"/>
        </w:rPr>
      </w:pPr>
      <w:r w:rsidRPr="00990B50">
        <w:rPr>
          <w:rStyle w:val="CodeHTML"/>
          <w:rFonts w:ascii="Consolas" w:hAnsi="Consolas"/>
          <w:color w:val="1F2328"/>
          <w:bdr w:val="none" w:sz="0" w:space="0" w:color="auto" w:frame="1"/>
        </w:rPr>
        <w:t xml:space="preserve">    </w:t>
      </w:r>
      <w:r>
        <w:rPr>
          <w:rStyle w:val="CodeHTML"/>
          <w:rFonts w:ascii="Consolas" w:hAnsi="Consolas"/>
          <w:color w:val="1F2328"/>
          <w:bdr w:val="none" w:sz="0" w:space="0" w:color="auto" w:frame="1"/>
        </w:rPr>
        <w:t>]</w:t>
      </w:r>
    </w:p>
    <w:p w14:paraId="63870EFE" w14:textId="77777777" w:rsidR="00990B50" w:rsidRDefault="00990B50" w:rsidP="00990B50">
      <w:pPr>
        <w:pStyle w:val="PrformatHTML"/>
        <w:ind w:left="916"/>
        <w:jc w:val="both"/>
        <w:rPr>
          <w:rStyle w:val="CodeHTML"/>
          <w:rFonts w:ascii="Consolas" w:hAnsi="Consolas"/>
          <w:color w:val="1F2328"/>
          <w:bdr w:val="none" w:sz="0" w:space="0" w:color="auto" w:frame="1"/>
        </w:rPr>
      </w:pPr>
      <w:r>
        <w:rPr>
          <w:rStyle w:val="CodeHTML"/>
          <w:rFonts w:ascii="Consolas" w:hAnsi="Consolas"/>
          <w:color w:val="1F2328"/>
          <w:bdr w:val="none" w:sz="0" w:space="0" w:color="auto" w:frame="1"/>
        </w:rPr>
        <w:t xml:space="preserve">  }</w:t>
      </w:r>
    </w:p>
    <w:p w14:paraId="4F570C1A" w14:textId="11855F39" w:rsidR="00990B50" w:rsidRDefault="00990B50" w:rsidP="00990B50">
      <w:pPr>
        <w:pStyle w:val="PrformatHTML"/>
        <w:ind w:left="916"/>
        <w:jc w:val="both"/>
        <w:rPr>
          <w:rStyle w:val="CodeHTML"/>
          <w:rFonts w:ascii="Consolas" w:hAnsi="Consolas"/>
          <w:color w:val="1F2328"/>
          <w:bdr w:val="none" w:sz="0" w:space="0" w:color="auto" w:frame="1"/>
        </w:rPr>
      </w:pPr>
      <w:r>
        <w:rPr>
          <w:rStyle w:val="CodeHTML"/>
          <w:rFonts w:ascii="Consolas" w:hAnsi="Consolas"/>
          <w:color w:val="1F2328"/>
          <w:bdr w:val="none" w:sz="0" w:space="0" w:color="auto" w:frame="1"/>
        </w:rPr>
        <w:t>}</w:t>
      </w:r>
    </w:p>
    <w:p w14:paraId="44A2B6EB" w14:textId="31502B77" w:rsidR="00990B50" w:rsidRDefault="00990B50" w:rsidP="00990B50">
      <w:pPr>
        <w:pStyle w:val="PrformatHTML"/>
        <w:ind w:left="916"/>
        <w:jc w:val="both"/>
        <w:rPr>
          <w:rStyle w:val="CodeHTML"/>
          <w:rFonts w:ascii="Consolas" w:hAnsi="Consolas"/>
          <w:color w:val="1F2328"/>
          <w:bdr w:val="none" w:sz="0" w:space="0" w:color="auto" w:frame="1"/>
        </w:rPr>
      </w:pPr>
    </w:p>
    <w:p w14:paraId="6BA042C1" w14:textId="7AB0EDC6" w:rsidR="00990B50" w:rsidRPr="00990B50" w:rsidRDefault="00990B50" w:rsidP="00990B50">
      <w:pPr>
        <w:pStyle w:val="PrformatHTML"/>
        <w:ind w:left="916"/>
        <w:jc w:val="both"/>
        <w:rPr>
          <w:rFonts w:ascii="Lato" w:hAnsi="Lato"/>
          <w:color w:val="1F2328"/>
          <w:sz w:val="24"/>
          <w:szCs w:val="24"/>
        </w:rPr>
      </w:pPr>
      <w:r w:rsidRPr="00990B50">
        <w:rPr>
          <w:rStyle w:val="CodeHTML"/>
          <w:rFonts w:ascii="Lato" w:hAnsi="Lato"/>
          <w:color w:val="1F2328"/>
          <w:sz w:val="24"/>
          <w:szCs w:val="24"/>
          <w:bdr w:val="none" w:sz="0" w:space="0" w:color="auto" w:frame="1"/>
        </w:rPr>
        <w:t>Sauvegardez…</w:t>
      </w:r>
    </w:p>
    <w:p w14:paraId="6BC8218E" w14:textId="77777777" w:rsidR="00990B50" w:rsidRPr="00990B50" w:rsidRDefault="00990B50" w:rsidP="00990B50">
      <w:pPr>
        <w:pStyle w:val="Paragraphedeliste"/>
        <w:ind w:left="1080"/>
      </w:pPr>
    </w:p>
    <w:p w14:paraId="248579F4" w14:textId="77777777" w:rsidR="001A2909" w:rsidRPr="00990B50" w:rsidRDefault="001A2909" w:rsidP="001A2909"/>
    <w:p w14:paraId="20E35454" w14:textId="57381753" w:rsidR="001A2909" w:rsidRDefault="00990B50" w:rsidP="004A6B5D">
      <w:pPr>
        <w:ind w:left="708"/>
      </w:pPr>
      <w:r>
        <w:t xml:space="preserve">C- </w:t>
      </w:r>
      <w:r>
        <w:tab/>
        <w:t xml:space="preserve">Utilisez le fichier SpotifyAuth.js fourni et remplissez les </w:t>
      </w:r>
      <w:proofErr w:type="spellStart"/>
      <w:r w:rsidR="004A6B5D">
        <w:t>clientId</w:t>
      </w:r>
      <w:proofErr w:type="spellEnd"/>
      <w:r w:rsidR="004A6B5D">
        <w:t xml:space="preserve">, </w:t>
      </w:r>
      <w:proofErr w:type="spellStart"/>
      <w:r w:rsidR="004A6B5D">
        <w:t>clientSecret</w:t>
      </w:r>
      <w:proofErr w:type="spellEnd"/>
      <w:r w:rsidR="004A6B5D">
        <w:t xml:space="preserve"> et </w:t>
      </w:r>
      <w:proofErr w:type="spellStart"/>
      <w:r w:rsidR="004A6B5D">
        <w:t>redirectURL</w:t>
      </w:r>
      <w:proofErr w:type="spellEnd"/>
      <w:r w:rsidR="004A6B5D">
        <w:t xml:space="preserve"> par vos données de votre projet dans votre Dashboard</w:t>
      </w:r>
    </w:p>
    <w:p w14:paraId="1DE3BA80" w14:textId="447670D4" w:rsidR="004A6B5D" w:rsidRDefault="004A6B5D" w:rsidP="004A6B5D">
      <w:pPr>
        <w:ind w:left="708"/>
      </w:pPr>
    </w:p>
    <w:p w14:paraId="0ED354ED" w14:textId="54E27B07" w:rsidR="004A6B5D" w:rsidRDefault="004A6B5D" w:rsidP="004A6B5D">
      <w:pPr>
        <w:ind w:left="708"/>
      </w:pPr>
      <w:r>
        <w:t>Vous pouvez ensuite importer dans vos écrans / autres fichiers  :</w:t>
      </w:r>
    </w:p>
    <w:p w14:paraId="17AD42A6" w14:textId="77777777" w:rsidR="004A6B5D" w:rsidRDefault="004A6B5D" w:rsidP="004A6B5D">
      <w:pPr>
        <w:ind w:left="708"/>
      </w:pPr>
    </w:p>
    <w:p w14:paraId="7BA1A6F7" w14:textId="0F968CFE" w:rsidR="004A6B5D" w:rsidRPr="004A6B5D" w:rsidRDefault="004A6B5D" w:rsidP="004A6B5D">
      <w:pPr>
        <w:ind w:left="708"/>
        <w:rPr>
          <w:rFonts w:ascii="Courier New" w:hAnsi="Courier New" w:cs="Courier New"/>
          <w:lang w:val="en-CA"/>
        </w:rPr>
      </w:pPr>
      <w:r w:rsidRPr="004A6B5D">
        <w:rPr>
          <w:rFonts w:ascii="Courier New" w:hAnsi="Courier New" w:cs="Courier New"/>
          <w:lang w:val="en-CA"/>
        </w:rPr>
        <w:t xml:space="preserve">import { </w:t>
      </w:r>
      <w:proofErr w:type="spellStart"/>
      <w:r w:rsidRPr="004A6B5D">
        <w:rPr>
          <w:rFonts w:ascii="Courier New" w:hAnsi="Courier New" w:cs="Courier New"/>
          <w:lang w:val="en-CA"/>
        </w:rPr>
        <w:t>authenticateSpotify</w:t>
      </w:r>
      <w:proofErr w:type="spellEnd"/>
      <w:r w:rsidRPr="004A6B5D">
        <w:rPr>
          <w:rFonts w:ascii="Courier New" w:hAnsi="Courier New" w:cs="Courier New"/>
          <w:lang w:val="en-CA"/>
        </w:rPr>
        <w:t xml:space="preserve"> } from './</w:t>
      </w:r>
      <w:proofErr w:type="spellStart"/>
      <w:r w:rsidRPr="004A6B5D">
        <w:rPr>
          <w:rFonts w:ascii="Courier New" w:hAnsi="Courier New" w:cs="Courier New"/>
          <w:lang w:val="en-CA"/>
        </w:rPr>
        <w:t>SpotifyAuth</w:t>
      </w:r>
      <w:proofErr w:type="spellEnd"/>
      <w:r w:rsidRPr="004A6B5D">
        <w:rPr>
          <w:rFonts w:ascii="Courier New" w:hAnsi="Courier New" w:cs="Courier New"/>
          <w:lang w:val="en-CA"/>
        </w:rPr>
        <w:t>';</w:t>
      </w:r>
    </w:p>
    <w:p w14:paraId="1DABB0C3" w14:textId="5EA8DD10" w:rsidR="004A6B5D" w:rsidRDefault="004A6B5D" w:rsidP="004A6B5D">
      <w:pPr>
        <w:ind w:left="708"/>
        <w:rPr>
          <w:lang w:val="en-CA"/>
        </w:rPr>
      </w:pPr>
    </w:p>
    <w:p w14:paraId="0F359FCF" w14:textId="17407862" w:rsidR="004A6B5D" w:rsidRDefault="004A6B5D" w:rsidP="004A6B5D">
      <w:pPr>
        <w:ind w:left="708"/>
        <w:rPr>
          <w:lang w:val="en-CA"/>
        </w:rPr>
      </w:pPr>
    </w:p>
    <w:p w14:paraId="1F56F336" w14:textId="6DFF5286" w:rsidR="004A6B5D" w:rsidRDefault="004A6B5D" w:rsidP="004A6B5D">
      <w:pPr>
        <w:ind w:left="708"/>
      </w:pPr>
      <w:r w:rsidRPr="004A6B5D">
        <w:lastRenderedPageBreak/>
        <w:t xml:space="preserve">et pouvoir appeler </w:t>
      </w:r>
      <w:proofErr w:type="spellStart"/>
      <w:r w:rsidRPr="004A6B5D">
        <w:t>authenticateSpotify</w:t>
      </w:r>
      <w:proofErr w:type="spellEnd"/>
      <w:r w:rsidRPr="004A6B5D">
        <w:t>() afin d</w:t>
      </w:r>
      <w:r>
        <w:t xml:space="preserve">'obtenir une variable </w:t>
      </w:r>
      <w:proofErr w:type="spellStart"/>
      <w:r>
        <w:t>accessToken</w:t>
      </w:r>
      <w:proofErr w:type="spellEnd"/>
      <w:r>
        <w:t xml:space="preserve">, qui est le fameux </w:t>
      </w:r>
      <w:proofErr w:type="spellStart"/>
      <w:r>
        <w:t>token</w:t>
      </w:r>
      <w:proofErr w:type="spellEnd"/>
      <w:r>
        <w:t xml:space="preserve"> dont on a besoin. N</w:t>
      </w:r>
      <w:r w:rsidR="00F635EA">
        <w:t>’</w:t>
      </w:r>
      <w:r>
        <w:t xml:space="preserve">oubliez pas les mots-clés </w:t>
      </w:r>
      <w:proofErr w:type="spellStart"/>
      <w:r>
        <w:t>await</w:t>
      </w:r>
      <w:proofErr w:type="spellEnd"/>
      <w:r>
        <w:t xml:space="preserve"> / </w:t>
      </w:r>
      <w:proofErr w:type="spellStart"/>
      <w:r>
        <w:t>async</w:t>
      </w:r>
      <w:proofErr w:type="spellEnd"/>
      <w:r>
        <w:t xml:space="preserve"> pour s'assurer de pouvoir obtenir </w:t>
      </w:r>
      <w:r w:rsidR="004D7D0D">
        <w:t xml:space="preserve">le </w:t>
      </w:r>
      <w:proofErr w:type="spellStart"/>
      <w:r w:rsidR="004D7D0D">
        <w:t>token</w:t>
      </w:r>
      <w:proofErr w:type="spellEnd"/>
      <w:r w:rsidR="004D7D0D">
        <w:t xml:space="preserve"> en temps.</w:t>
      </w:r>
    </w:p>
    <w:p w14:paraId="703E7A1E" w14:textId="27DFB382" w:rsidR="004D7D0D" w:rsidRDefault="004D7D0D" w:rsidP="004A6B5D">
      <w:pPr>
        <w:ind w:left="708"/>
      </w:pPr>
    </w:p>
    <w:p w14:paraId="4BF63733" w14:textId="19681616" w:rsidR="004D7D0D" w:rsidRDefault="004D7D0D" w:rsidP="004A6B5D">
      <w:pPr>
        <w:ind w:left="708"/>
      </w:pPr>
      <w:r>
        <w:t xml:space="preserve">Je me suis inspirer de cet exemple :  ( pas besoin de faire la partie sur le client secret ) </w:t>
      </w:r>
    </w:p>
    <w:p w14:paraId="5CC7E1BC" w14:textId="7B2BCEBF" w:rsidR="004D7D0D" w:rsidRDefault="004D7D0D" w:rsidP="004A6B5D">
      <w:pPr>
        <w:ind w:left="708"/>
      </w:pPr>
    </w:p>
    <w:p w14:paraId="5AA77357" w14:textId="3D876467" w:rsidR="004D7D0D" w:rsidRDefault="00000000" w:rsidP="004A6B5D">
      <w:pPr>
        <w:ind w:left="708"/>
      </w:pPr>
      <w:hyperlink r:id="rId14" w:history="1">
        <w:r w:rsidR="004D7D0D" w:rsidRPr="00A44AF9">
          <w:rPr>
            <w:rStyle w:val="Lienhypertexte"/>
          </w:rPr>
          <w:t>https://github.com/FormidableLabs/react-native-app-auth/blob/main/docs/config-examples/spotify.md</w:t>
        </w:r>
      </w:hyperlink>
    </w:p>
    <w:p w14:paraId="5F3CBEDF" w14:textId="77777777" w:rsidR="004D7D0D" w:rsidRDefault="004D7D0D" w:rsidP="004A6B5D">
      <w:pPr>
        <w:ind w:left="708"/>
      </w:pPr>
    </w:p>
    <w:p w14:paraId="636BCB49" w14:textId="49240676" w:rsidR="004A6B5D" w:rsidRDefault="004A6B5D" w:rsidP="004A6B5D">
      <w:pPr>
        <w:ind w:left="708"/>
      </w:pPr>
    </w:p>
    <w:p w14:paraId="0618A6C0" w14:textId="243E08DC" w:rsidR="004D7D0D" w:rsidRDefault="004D7D0D" w:rsidP="004D7D0D">
      <w:pPr>
        <w:pStyle w:val="Paragraphedeliste"/>
        <w:numPr>
          <w:ilvl w:val="0"/>
          <w:numId w:val="36"/>
        </w:numPr>
      </w:pPr>
      <w:r>
        <w:t xml:space="preserve">On aura besoin de ce </w:t>
      </w:r>
      <w:proofErr w:type="spellStart"/>
      <w:r>
        <w:t>token</w:t>
      </w:r>
      <w:proofErr w:type="spellEnd"/>
      <w:r>
        <w:t xml:space="preserve"> pour l'ajouter à nos requêtes GET passé par l'API </w:t>
      </w:r>
      <w:proofErr w:type="spellStart"/>
      <w:r>
        <w:t>fetch</w:t>
      </w:r>
      <w:proofErr w:type="spellEnd"/>
      <w:r>
        <w:t xml:space="preserve"> en lui passant un header.</w:t>
      </w:r>
    </w:p>
    <w:p w14:paraId="1614902D" w14:textId="2DEBD2C2" w:rsidR="004D7D0D" w:rsidRDefault="004D7D0D" w:rsidP="004D7D0D">
      <w:pPr>
        <w:pStyle w:val="Paragraphedeliste"/>
      </w:pPr>
    </w:p>
    <w:p w14:paraId="4B013019" w14:textId="5FD78882" w:rsidR="004D7D0D" w:rsidRDefault="004D7D0D" w:rsidP="004D7D0D">
      <w:pPr>
        <w:pStyle w:val="Paragraphedeliste"/>
      </w:pPr>
      <w:r>
        <w:t>On peut passer un 2</w:t>
      </w:r>
      <w:r w:rsidRPr="004D7D0D">
        <w:rPr>
          <w:vertAlign w:val="superscript"/>
        </w:rPr>
        <w:t>e</w:t>
      </w:r>
      <w:r>
        <w:t xml:space="preserve"> paramètre à la fonction </w:t>
      </w:r>
      <w:proofErr w:type="spellStart"/>
      <w:r>
        <w:t>fetch</w:t>
      </w:r>
      <w:proofErr w:type="spellEnd"/>
      <w:r>
        <w:t xml:space="preserve"> comme ceci :</w:t>
      </w:r>
    </w:p>
    <w:p w14:paraId="6A9CD8C9" w14:textId="1E359700" w:rsidR="004D7D0D" w:rsidRDefault="004D7D0D" w:rsidP="004D7D0D">
      <w:pPr>
        <w:pStyle w:val="Paragraphedeliste"/>
      </w:pPr>
    </w:p>
    <w:p w14:paraId="51D4D8B8" w14:textId="77777777" w:rsidR="004D7D0D" w:rsidRPr="004D7D0D" w:rsidRDefault="004D7D0D" w:rsidP="004D7D0D">
      <w:pPr>
        <w:pStyle w:val="Paragraphedeliste"/>
        <w:rPr>
          <w:rFonts w:ascii="Courier New" w:hAnsi="Courier New" w:cs="Courier New"/>
          <w:sz w:val="20"/>
          <w:szCs w:val="18"/>
          <w:lang w:val="en-CA"/>
        </w:rPr>
      </w:pPr>
      <w:r w:rsidRPr="004A3AB0">
        <w:rPr>
          <w:rFonts w:ascii="Courier New" w:hAnsi="Courier New" w:cs="Courier New"/>
          <w:sz w:val="20"/>
          <w:szCs w:val="18"/>
        </w:rPr>
        <w:t xml:space="preserve">    </w:t>
      </w:r>
      <w:r w:rsidRPr="004D7D0D">
        <w:rPr>
          <w:rFonts w:ascii="Courier New" w:hAnsi="Courier New" w:cs="Courier New"/>
          <w:sz w:val="20"/>
          <w:szCs w:val="18"/>
          <w:lang w:val="en-CA"/>
        </w:rPr>
        <w:t>const response = await fetch('https://api.spotify.com/v1/artists/1G0YV9WooUBjrwDq0Q7EFK', { method: 'GET',</w:t>
      </w:r>
    </w:p>
    <w:p w14:paraId="6D8AF83D" w14:textId="77777777" w:rsidR="004D7D0D" w:rsidRPr="004D7D0D" w:rsidRDefault="004D7D0D" w:rsidP="004D7D0D">
      <w:pPr>
        <w:pStyle w:val="Paragraphedeliste"/>
        <w:rPr>
          <w:rFonts w:ascii="Courier New" w:hAnsi="Courier New" w:cs="Courier New"/>
          <w:sz w:val="20"/>
          <w:szCs w:val="18"/>
          <w:lang w:val="en-CA"/>
        </w:rPr>
      </w:pPr>
      <w:r w:rsidRPr="004D7D0D">
        <w:rPr>
          <w:rFonts w:ascii="Courier New" w:hAnsi="Courier New" w:cs="Courier New"/>
          <w:sz w:val="20"/>
          <w:szCs w:val="18"/>
          <w:lang w:val="en-CA"/>
        </w:rPr>
        <w:t xml:space="preserve">      headers: {</w:t>
      </w:r>
    </w:p>
    <w:p w14:paraId="07621D7F" w14:textId="77777777" w:rsidR="004D7D0D" w:rsidRPr="004D7D0D" w:rsidRDefault="004D7D0D" w:rsidP="004D7D0D">
      <w:pPr>
        <w:pStyle w:val="Paragraphedeliste"/>
        <w:rPr>
          <w:rFonts w:ascii="Courier New" w:hAnsi="Courier New" w:cs="Courier New"/>
          <w:sz w:val="20"/>
          <w:szCs w:val="18"/>
          <w:lang w:val="en-CA"/>
        </w:rPr>
      </w:pPr>
      <w:r w:rsidRPr="004D7D0D">
        <w:rPr>
          <w:rFonts w:ascii="Courier New" w:hAnsi="Courier New" w:cs="Courier New"/>
          <w:sz w:val="20"/>
          <w:szCs w:val="18"/>
          <w:lang w:val="en-CA"/>
        </w:rPr>
        <w:t xml:space="preserve">        Authorization: `Bearer ${token}`,</w:t>
      </w:r>
    </w:p>
    <w:p w14:paraId="5A1242D0" w14:textId="77777777" w:rsidR="004D7D0D" w:rsidRPr="004D7D0D" w:rsidRDefault="004D7D0D" w:rsidP="004D7D0D">
      <w:pPr>
        <w:pStyle w:val="Paragraphedeliste"/>
        <w:rPr>
          <w:rFonts w:ascii="Courier New" w:hAnsi="Courier New" w:cs="Courier New"/>
          <w:sz w:val="20"/>
          <w:szCs w:val="18"/>
          <w:lang w:val="en-CA"/>
        </w:rPr>
      </w:pPr>
      <w:r w:rsidRPr="004D7D0D">
        <w:rPr>
          <w:rFonts w:ascii="Courier New" w:hAnsi="Courier New" w:cs="Courier New"/>
          <w:sz w:val="20"/>
          <w:szCs w:val="18"/>
          <w:lang w:val="en-CA"/>
        </w:rPr>
        <w:t xml:space="preserve">        'Content-Type': 'application/</w:t>
      </w:r>
      <w:proofErr w:type="spellStart"/>
      <w:r w:rsidRPr="004D7D0D">
        <w:rPr>
          <w:rFonts w:ascii="Courier New" w:hAnsi="Courier New" w:cs="Courier New"/>
          <w:sz w:val="20"/>
          <w:szCs w:val="18"/>
          <w:lang w:val="en-CA"/>
        </w:rPr>
        <w:t>json</w:t>
      </w:r>
      <w:proofErr w:type="spellEnd"/>
      <w:r w:rsidRPr="004D7D0D">
        <w:rPr>
          <w:rFonts w:ascii="Courier New" w:hAnsi="Courier New" w:cs="Courier New"/>
          <w:sz w:val="20"/>
          <w:szCs w:val="18"/>
          <w:lang w:val="en-CA"/>
        </w:rPr>
        <w:t>',</w:t>
      </w:r>
    </w:p>
    <w:p w14:paraId="08EE97C5" w14:textId="099A0FD1" w:rsidR="004D7D0D" w:rsidRPr="004D7D0D" w:rsidRDefault="004D7D0D" w:rsidP="004D7D0D">
      <w:pPr>
        <w:pStyle w:val="Paragraphedeliste"/>
        <w:rPr>
          <w:rFonts w:ascii="Courier New" w:hAnsi="Courier New" w:cs="Courier New"/>
          <w:sz w:val="20"/>
          <w:szCs w:val="18"/>
        </w:rPr>
      </w:pPr>
      <w:r w:rsidRPr="004D7D0D">
        <w:rPr>
          <w:rFonts w:ascii="Courier New" w:hAnsi="Courier New" w:cs="Courier New"/>
          <w:sz w:val="20"/>
          <w:szCs w:val="18"/>
          <w:lang w:val="en-CA"/>
        </w:rPr>
        <w:t xml:space="preserve">      </w:t>
      </w:r>
      <w:r w:rsidRPr="004D7D0D">
        <w:rPr>
          <w:rFonts w:ascii="Courier New" w:hAnsi="Courier New" w:cs="Courier New"/>
          <w:sz w:val="20"/>
          <w:szCs w:val="18"/>
        </w:rPr>
        <w:t>},} );</w:t>
      </w:r>
    </w:p>
    <w:p w14:paraId="1530B51B" w14:textId="7AE6B39D" w:rsidR="004A6B5D" w:rsidRDefault="004A6B5D" w:rsidP="004A6B5D">
      <w:pPr>
        <w:ind w:left="708"/>
      </w:pPr>
    </w:p>
    <w:p w14:paraId="7F858A1D" w14:textId="0B49312D" w:rsidR="004D7D0D" w:rsidRDefault="004D7D0D" w:rsidP="004A6B5D">
      <w:pPr>
        <w:ind w:left="708"/>
      </w:pPr>
      <w:r>
        <w:t>Ensuite, votre travail devrait ressemble</w:t>
      </w:r>
      <w:r w:rsidR="004A3AB0">
        <w:t>r</w:t>
      </w:r>
      <w:r>
        <w:t xml:space="preserve"> à l'annexe 6. / 6B</w:t>
      </w:r>
    </w:p>
    <w:p w14:paraId="1E261E91" w14:textId="376F6BD4" w:rsidR="004D7D0D" w:rsidRDefault="004D7D0D" w:rsidP="004A6B5D">
      <w:pPr>
        <w:ind w:left="708"/>
      </w:pPr>
    </w:p>
    <w:p w14:paraId="488884F9" w14:textId="38621FF2" w:rsidR="004D7D0D" w:rsidRDefault="004D7D0D" w:rsidP="004A6B5D">
      <w:pPr>
        <w:ind w:left="708"/>
      </w:pPr>
    </w:p>
    <w:p w14:paraId="27705870" w14:textId="1BFD8C25" w:rsidR="004D7D0D" w:rsidRDefault="004D7D0D" w:rsidP="004A6B5D">
      <w:pPr>
        <w:ind w:left="708"/>
      </w:pPr>
    </w:p>
    <w:p w14:paraId="68F6178B" w14:textId="007069B8" w:rsidR="004D7D0D" w:rsidRDefault="004D7D0D" w:rsidP="004D7D0D">
      <w:pPr>
        <w:pStyle w:val="Paragraphedeliste"/>
        <w:numPr>
          <w:ilvl w:val="0"/>
          <w:numId w:val="36"/>
        </w:numPr>
      </w:pPr>
      <w:r>
        <w:t xml:space="preserve">Si vous avez besoin de passer des informations d'un écran à un autre ( pour ma part j'ai passé le </w:t>
      </w:r>
      <w:proofErr w:type="spellStart"/>
      <w:r>
        <w:t>token</w:t>
      </w:r>
      <w:proofErr w:type="spellEnd"/>
      <w:r>
        <w:t xml:space="preserve"> de manière à ne pas demander de me </w:t>
      </w:r>
      <w:proofErr w:type="spellStart"/>
      <w:r>
        <w:t>ré-identifier</w:t>
      </w:r>
      <w:proofErr w:type="spellEnd"/>
      <w:r>
        <w:t xml:space="preserve"> sur </w:t>
      </w:r>
      <w:proofErr w:type="spellStart"/>
      <w:r>
        <w:t>spotify</w:t>
      </w:r>
      <w:proofErr w:type="spellEnd"/>
      <w:r>
        <w:t xml:space="preserve"> à chaque écran ) , vous pouvez ajouter un deuxième paramètre à la méthode </w:t>
      </w:r>
      <w:proofErr w:type="spellStart"/>
      <w:r>
        <w:t>navigate</w:t>
      </w:r>
      <w:proofErr w:type="spellEnd"/>
      <w:r>
        <w:t xml:space="preserve"> que nous avons utiliser à l'annexe 7 </w:t>
      </w:r>
    </w:p>
    <w:p w14:paraId="739458CF" w14:textId="687B234B" w:rsidR="004D7D0D" w:rsidRDefault="004D7D0D" w:rsidP="004D7D0D"/>
    <w:p w14:paraId="5705F3A0" w14:textId="41722CD3" w:rsidR="004D7D0D" w:rsidRDefault="004D7D0D" w:rsidP="004D7D0D">
      <w:pPr>
        <w:ind w:left="708"/>
      </w:pPr>
      <w:r>
        <w:t xml:space="preserve">Exemple : </w:t>
      </w:r>
      <w:hyperlink r:id="rId15" w:history="1">
        <w:r w:rsidRPr="00A44AF9">
          <w:rPr>
            <w:rStyle w:val="Lienhypertexte"/>
          </w:rPr>
          <w:t>https://reactnavigation.org/docs/params</w:t>
        </w:r>
      </w:hyperlink>
    </w:p>
    <w:p w14:paraId="23C88B6D" w14:textId="5F99AB83" w:rsidR="004D7D0D" w:rsidRDefault="004D7D0D" w:rsidP="004D7D0D"/>
    <w:p w14:paraId="2555B568" w14:textId="641D1113" w:rsidR="004D7D0D" w:rsidRDefault="004D7D0D" w:rsidP="004D7D0D"/>
    <w:p w14:paraId="4A24EBE1" w14:textId="0579F8C0" w:rsidR="004D7D0D" w:rsidRDefault="004D7D0D" w:rsidP="004D7D0D"/>
    <w:p w14:paraId="33488158" w14:textId="188D280C" w:rsidR="004D7D0D" w:rsidRDefault="004D7D0D" w:rsidP="004D7D0D">
      <w:pPr>
        <w:pStyle w:val="Paragraphedeliste"/>
        <w:numPr>
          <w:ilvl w:val="0"/>
          <w:numId w:val="36"/>
        </w:numPr>
      </w:pPr>
      <w:r>
        <w:t>Si jamais vous voulez filtrer les données récupérées dans un JSON</w:t>
      </w:r>
      <w:r w:rsidR="00B52365">
        <w:t xml:space="preserve">, vous pouvez utiliser la fonction </w:t>
      </w:r>
      <w:proofErr w:type="spellStart"/>
      <w:r w:rsidR="00B52365">
        <w:t>filter</w:t>
      </w:r>
      <w:proofErr w:type="spellEnd"/>
      <w:r w:rsidR="00B52365">
        <w:t xml:space="preserve"> de JavaScript : </w:t>
      </w:r>
      <w:hyperlink r:id="rId16" w:history="1">
        <w:r w:rsidR="00B52365" w:rsidRPr="00A44AF9">
          <w:rPr>
            <w:rStyle w:val="Lienhypertexte"/>
          </w:rPr>
          <w:t>https://masteringjs.io/tutorials/fundamentals/filter-array-of-objects</w:t>
        </w:r>
      </w:hyperlink>
    </w:p>
    <w:p w14:paraId="1EB7429A" w14:textId="77777777" w:rsidR="00B52365" w:rsidRDefault="00B52365" w:rsidP="00B52365">
      <w:pPr>
        <w:pStyle w:val="Paragraphedeliste"/>
      </w:pPr>
    </w:p>
    <w:p w14:paraId="758F0881" w14:textId="0B4626AA" w:rsidR="004D7D0D" w:rsidRDefault="004D7D0D" w:rsidP="004A6B5D">
      <w:pPr>
        <w:ind w:left="708"/>
      </w:pPr>
    </w:p>
    <w:p w14:paraId="1D460D85" w14:textId="77777777" w:rsidR="004D7D0D" w:rsidRPr="004A6B5D" w:rsidRDefault="004D7D0D" w:rsidP="004A6B5D">
      <w:pPr>
        <w:ind w:left="708"/>
      </w:pPr>
    </w:p>
    <w:sectPr w:rsidR="004D7D0D" w:rsidRPr="004A6B5D" w:rsidSect="00DB3265">
      <w:headerReference w:type="default" r:id="rId17"/>
      <w:footerReference w:type="default" r:id="rId18"/>
      <w:pgSz w:w="12240" w:h="15840"/>
      <w:pgMar w:top="1440" w:right="900" w:bottom="144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98927" w14:textId="77777777" w:rsidR="005E3AD0" w:rsidRDefault="005E3AD0" w:rsidP="00377A54">
      <w:r>
        <w:separator/>
      </w:r>
    </w:p>
  </w:endnote>
  <w:endnote w:type="continuationSeparator" w:id="0">
    <w:p w14:paraId="66507334" w14:textId="77777777" w:rsidR="005E3AD0" w:rsidRDefault="005E3AD0" w:rsidP="00377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  <w:iCs/>
      </w:rPr>
      <w:id w:val="-294830465"/>
      <w:docPartObj>
        <w:docPartGallery w:val="Page Numbers (Bottom of Page)"/>
        <w:docPartUnique/>
      </w:docPartObj>
    </w:sdtPr>
    <w:sdtContent>
      <w:p w14:paraId="535130AA" w14:textId="77777777" w:rsidR="00377A54" w:rsidRPr="00377A54" w:rsidRDefault="00377A54" w:rsidP="00377A54">
        <w:pPr>
          <w:pStyle w:val="Titre1"/>
          <w:jc w:val="center"/>
          <w:rPr>
            <w:i/>
            <w:iCs/>
          </w:rPr>
        </w:pPr>
        <w:r w:rsidRPr="00377A54">
          <w:rPr>
            <w:rFonts w:cs="Cordia New" w:hint="cs"/>
            <w:i/>
            <w:iCs/>
          </w:rPr>
          <w:t>©</w:t>
        </w:r>
        <w:r w:rsidRPr="00377A54">
          <w:rPr>
            <w:i/>
            <w:iCs/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46F53C4D" wp14:editId="4917277F">
                  <wp:simplePos x="0" y="0"/>
                  <wp:positionH relativeFrom="rightMargin">
                    <wp:posOffset>9524</wp:posOffset>
                  </wp:positionH>
                  <wp:positionV relativeFrom="bottomMargin">
                    <wp:posOffset>73024</wp:posOffset>
                  </wp:positionV>
                  <wp:extent cx="523875" cy="600075"/>
                  <wp:effectExtent l="0" t="0" r="28575" b="28575"/>
                  <wp:wrapNone/>
                  <wp:docPr id="3" name="Rectangle : carré corné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23875" cy="600075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B54E428" w14:textId="77777777" w:rsidR="00377A54" w:rsidRPr="00377A54" w:rsidRDefault="00377A54">
                              <w:pPr>
                                <w:jc w:val="center"/>
                                <w:rPr>
                                  <w:sz w:val="72"/>
                                  <w:szCs w:val="44"/>
                                </w:rPr>
                              </w:pPr>
                              <w:r w:rsidRPr="00377A54">
                                <w:rPr>
                                  <w:sz w:val="44"/>
                                  <w:szCs w:val="44"/>
                                </w:rPr>
                                <w:fldChar w:fldCharType="begin"/>
                              </w:r>
                              <w:r w:rsidRPr="00377A54">
                                <w:rPr>
                                  <w:sz w:val="72"/>
                                  <w:szCs w:val="44"/>
                                </w:rPr>
                                <w:instrText>PAGE    \* MERGEFORMAT</w:instrText>
                              </w:r>
                              <w:r w:rsidRPr="00377A54">
                                <w:rPr>
                                  <w:sz w:val="44"/>
                                  <w:szCs w:val="44"/>
                                </w:rPr>
                                <w:fldChar w:fldCharType="separate"/>
                              </w:r>
                              <w:r w:rsidRPr="00377A54">
                                <w:rPr>
                                  <w:sz w:val="32"/>
                                  <w:szCs w:val="32"/>
                                  <w:lang w:val="fr-FR"/>
                                </w:rPr>
                                <w:t>2</w:t>
                              </w:r>
                              <w:r w:rsidRPr="00377A54">
                                <w:rPr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F53C4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3" o:spid="_x0000_s1027" type="#_x0000_t65" style="position:absolute;left:0;text-align:left;margin-left:.75pt;margin-top:5.75pt;width:41.25pt;height:47.25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" o:allowincell="f" adj="14135" strokecolor="gray" strokeweight=".25pt">
                  <v:textbox>
                    <w:txbxContent>
                      <w:p w14:paraId="1B54E428" w14:textId="77777777" w:rsidR="00377A54" w:rsidRPr="00377A54" w:rsidRDefault="00377A54">
                        <w:pPr>
                          <w:jc w:val="center"/>
                          <w:rPr>
                            <w:sz w:val="72"/>
                            <w:szCs w:val="44"/>
                          </w:rPr>
                        </w:pPr>
                        <w:r w:rsidRPr="00377A54">
                          <w:rPr>
                            <w:sz w:val="44"/>
                            <w:szCs w:val="44"/>
                          </w:rPr>
                          <w:fldChar w:fldCharType="begin"/>
                        </w:r>
                        <w:r w:rsidRPr="00377A54">
                          <w:rPr>
                            <w:sz w:val="72"/>
                            <w:szCs w:val="44"/>
                          </w:rPr>
                          <w:instrText>PAGE    \* MERGEFORMAT</w:instrText>
                        </w:r>
                        <w:r w:rsidRPr="00377A54">
                          <w:rPr>
                            <w:sz w:val="44"/>
                            <w:szCs w:val="44"/>
                          </w:rPr>
                          <w:fldChar w:fldCharType="separate"/>
                        </w:r>
                        <w:r w:rsidRPr="00377A54">
                          <w:rPr>
                            <w:sz w:val="32"/>
                            <w:szCs w:val="32"/>
                            <w:lang w:val="fr-FR"/>
                          </w:rPr>
                          <w:t>2</w:t>
                        </w:r>
                        <w:r w:rsidRPr="00377A54">
                          <w:rPr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377A54">
          <w:rPr>
            <w:i/>
            <w:iCs/>
          </w:rPr>
          <w:t xml:space="preserve"> Éric Labonté,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24FC9" w14:textId="77777777" w:rsidR="005E3AD0" w:rsidRDefault="005E3AD0" w:rsidP="00377A54">
      <w:r>
        <w:separator/>
      </w:r>
    </w:p>
  </w:footnote>
  <w:footnote w:type="continuationSeparator" w:id="0">
    <w:p w14:paraId="4AB556B2" w14:textId="77777777" w:rsidR="005E3AD0" w:rsidRDefault="005E3AD0" w:rsidP="00377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60D45" w14:textId="77777777" w:rsidR="00377A54" w:rsidRDefault="00377A54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759B6D7" wp14:editId="27C8371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19050" b="23495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852FE98" w14:textId="77777777" w:rsidR="00377A54" w:rsidRDefault="00160749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c54 – développement d’APPS mobiles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759B6D7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" o:allowoverlap="f" fillcolor="#9ecb81 [2169]" strokecolor="#70ad47 [3209]" strokeweight=".5pt">
              <v:fill color2="#8ac066 [2617]" rotate="t" colors="0 #b5d5a7;.5 #aace99;1 #9cca86" focus="100%" type="gradient">
                <o:fill v:ext="view" type="gradientUnscaled"/>
              </v:fill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852FE98" w14:textId="77777777" w:rsidR="00377A54" w:rsidRDefault="00160749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c54 – développement d’APPS mobiles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688A"/>
    <w:multiLevelType w:val="hybridMultilevel"/>
    <w:tmpl w:val="6212BD64"/>
    <w:lvl w:ilvl="0" w:tplc="1AE8784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98728B"/>
    <w:multiLevelType w:val="hybridMultilevel"/>
    <w:tmpl w:val="908A671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14AD6"/>
    <w:multiLevelType w:val="hybridMultilevel"/>
    <w:tmpl w:val="FD5C700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63B67"/>
    <w:multiLevelType w:val="hybridMultilevel"/>
    <w:tmpl w:val="72408118"/>
    <w:lvl w:ilvl="0" w:tplc="FC48FBB8"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70307"/>
    <w:multiLevelType w:val="hybridMultilevel"/>
    <w:tmpl w:val="86A007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D5FA3"/>
    <w:multiLevelType w:val="hybridMultilevel"/>
    <w:tmpl w:val="7BE68E0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46480"/>
    <w:multiLevelType w:val="hybridMultilevel"/>
    <w:tmpl w:val="B164FA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C2C24"/>
    <w:multiLevelType w:val="hybridMultilevel"/>
    <w:tmpl w:val="A9CC7D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156FF"/>
    <w:multiLevelType w:val="hybridMultilevel"/>
    <w:tmpl w:val="D348F5E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313EB7"/>
    <w:multiLevelType w:val="hybridMultilevel"/>
    <w:tmpl w:val="6B44AF16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8890327"/>
    <w:multiLevelType w:val="hybridMultilevel"/>
    <w:tmpl w:val="3116A0E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400FDF"/>
    <w:multiLevelType w:val="hybridMultilevel"/>
    <w:tmpl w:val="2A28BAE4"/>
    <w:lvl w:ilvl="0" w:tplc="0C0C000F">
      <w:start w:val="1"/>
      <w:numFmt w:val="decimal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0754FA3"/>
    <w:multiLevelType w:val="hybridMultilevel"/>
    <w:tmpl w:val="AB6827DC"/>
    <w:lvl w:ilvl="0" w:tplc="9542A922">
      <w:start w:val="4"/>
      <w:numFmt w:val="bullet"/>
      <w:lvlText w:val=""/>
      <w:lvlJc w:val="left"/>
      <w:pPr>
        <w:ind w:left="1776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17794"/>
    <w:multiLevelType w:val="hybridMultilevel"/>
    <w:tmpl w:val="AF7E079E"/>
    <w:lvl w:ilvl="0" w:tplc="F470FB0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34C4AC2"/>
    <w:multiLevelType w:val="hybridMultilevel"/>
    <w:tmpl w:val="5B928802"/>
    <w:lvl w:ilvl="0" w:tplc="0C0C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5" w15:restartNumberingAfterBreak="0">
    <w:nsid w:val="241D2A21"/>
    <w:multiLevelType w:val="hybridMultilevel"/>
    <w:tmpl w:val="040C9A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B845A2"/>
    <w:multiLevelType w:val="hybridMultilevel"/>
    <w:tmpl w:val="5DF62B6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2339DD"/>
    <w:multiLevelType w:val="hybridMultilevel"/>
    <w:tmpl w:val="00E6C1B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3F7676"/>
    <w:multiLevelType w:val="hybridMultilevel"/>
    <w:tmpl w:val="E0326BB8"/>
    <w:lvl w:ilvl="0" w:tplc="9542A922">
      <w:start w:val="4"/>
      <w:numFmt w:val="bullet"/>
      <w:lvlText w:val="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C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A755E0D"/>
    <w:multiLevelType w:val="hybridMultilevel"/>
    <w:tmpl w:val="3ACCFB00"/>
    <w:lvl w:ilvl="0" w:tplc="9542A922">
      <w:start w:val="4"/>
      <w:numFmt w:val="bullet"/>
      <w:lvlText w:val=""/>
      <w:lvlJc w:val="left"/>
      <w:pPr>
        <w:ind w:left="1776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486E79D8"/>
    <w:multiLevelType w:val="hybridMultilevel"/>
    <w:tmpl w:val="6ABE8A7A"/>
    <w:lvl w:ilvl="0" w:tplc="308277F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6B325A"/>
    <w:multiLevelType w:val="hybridMultilevel"/>
    <w:tmpl w:val="0AD299E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221F3F"/>
    <w:multiLevelType w:val="hybridMultilevel"/>
    <w:tmpl w:val="3606F192"/>
    <w:lvl w:ilvl="0" w:tplc="AEBA959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785" w:hanging="360"/>
      </w:pPr>
    </w:lvl>
    <w:lvl w:ilvl="2" w:tplc="0C0C001B" w:tentative="1">
      <w:start w:val="1"/>
      <w:numFmt w:val="lowerRoman"/>
      <w:lvlText w:val="%3."/>
      <w:lvlJc w:val="right"/>
      <w:pPr>
        <w:ind w:left="2505" w:hanging="180"/>
      </w:pPr>
    </w:lvl>
    <w:lvl w:ilvl="3" w:tplc="0C0C000F" w:tentative="1">
      <w:start w:val="1"/>
      <w:numFmt w:val="decimal"/>
      <w:lvlText w:val="%4."/>
      <w:lvlJc w:val="left"/>
      <w:pPr>
        <w:ind w:left="3225" w:hanging="360"/>
      </w:pPr>
    </w:lvl>
    <w:lvl w:ilvl="4" w:tplc="0C0C0019" w:tentative="1">
      <w:start w:val="1"/>
      <w:numFmt w:val="lowerLetter"/>
      <w:lvlText w:val="%5."/>
      <w:lvlJc w:val="left"/>
      <w:pPr>
        <w:ind w:left="3945" w:hanging="360"/>
      </w:pPr>
    </w:lvl>
    <w:lvl w:ilvl="5" w:tplc="0C0C001B" w:tentative="1">
      <w:start w:val="1"/>
      <w:numFmt w:val="lowerRoman"/>
      <w:lvlText w:val="%6."/>
      <w:lvlJc w:val="right"/>
      <w:pPr>
        <w:ind w:left="4665" w:hanging="180"/>
      </w:pPr>
    </w:lvl>
    <w:lvl w:ilvl="6" w:tplc="0C0C000F" w:tentative="1">
      <w:start w:val="1"/>
      <w:numFmt w:val="decimal"/>
      <w:lvlText w:val="%7."/>
      <w:lvlJc w:val="left"/>
      <w:pPr>
        <w:ind w:left="5385" w:hanging="360"/>
      </w:pPr>
    </w:lvl>
    <w:lvl w:ilvl="7" w:tplc="0C0C0019" w:tentative="1">
      <w:start w:val="1"/>
      <w:numFmt w:val="lowerLetter"/>
      <w:lvlText w:val="%8."/>
      <w:lvlJc w:val="left"/>
      <w:pPr>
        <w:ind w:left="6105" w:hanging="360"/>
      </w:pPr>
    </w:lvl>
    <w:lvl w:ilvl="8" w:tplc="0C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50797072"/>
    <w:multiLevelType w:val="hybridMultilevel"/>
    <w:tmpl w:val="B268E3C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8D4F0E"/>
    <w:multiLevelType w:val="hybridMultilevel"/>
    <w:tmpl w:val="2D9C458C"/>
    <w:lvl w:ilvl="0" w:tplc="49DA9994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9611C2E"/>
    <w:multiLevelType w:val="hybridMultilevel"/>
    <w:tmpl w:val="85A6D9D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1803DC"/>
    <w:multiLevelType w:val="hybridMultilevel"/>
    <w:tmpl w:val="5582D178"/>
    <w:lvl w:ilvl="0" w:tplc="0C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5D0D0A24"/>
    <w:multiLevelType w:val="hybridMultilevel"/>
    <w:tmpl w:val="719E2A5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BA6173"/>
    <w:multiLevelType w:val="hybridMultilevel"/>
    <w:tmpl w:val="7D384F3A"/>
    <w:lvl w:ilvl="0" w:tplc="9542A922">
      <w:start w:val="4"/>
      <w:numFmt w:val="bullet"/>
      <w:lvlText w:val=""/>
      <w:lvlJc w:val="left"/>
      <w:pPr>
        <w:ind w:left="1776" w:hanging="360"/>
      </w:pPr>
      <w:rPr>
        <w:rFonts w:ascii="Wingdings" w:eastAsiaTheme="minorHAnsi" w:hAnsi="Wingdings" w:cstheme="minorBid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1F0554"/>
    <w:multiLevelType w:val="hybridMultilevel"/>
    <w:tmpl w:val="203608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BC2030"/>
    <w:multiLevelType w:val="hybridMultilevel"/>
    <w:tmpl w:val="DF3A2FE0"/>
    <w:lvl w:ilvl="0" w:tplc="8B2ED64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FA1906"/>
    <w:multiLevelType w:val="hybridMultilevel"/>
    <w:tmpl w:val="A24A6B28"/>
    <w:lvl w:ilvl="0" w:tplc="733A1610">
      <w:start w:val="1"/>
      <w:numFmt w:val="upperLetter"/>
      <w:lvlText w:val="%1-"/>
      <w:lvlJc w:val="left"/>
      <w:pPr>
        <w:ind w:left="1068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788" w:hanging="360"/>
      </w:pPr>
    </w:lvl>
    <w:lvl w:ilvl="2" w:tplc="0C0C001B" w:tentative="1">
      <w:start w:val="1"/>
      <w:numFmt w:val="lowerRoman"/>
      <w:lvlText w:val="%3."/>
      <w:lvlJc w:val="right"/>
      <w:pPr>
        <w:ind w:left="2508" w:hanging="180"/>
      </w:pPr>
    </w:lvl>
    <w:lvl w:ilvl="3" w:tplc="0C0C000F" w:tentative="1">
      <w:start w:val="1"/>
      <w:numFmt w:val="decimal"/>
      <w:lvlText w:val="%4."/>
      <w:lvlJc w:val="left"/>
      <w:pPr>
        <w:ind w:left="3228" w:hanging="360"/>
      </w:pPr>
    </w:lvl>
    <w:lvl w:ilvl="4" w:tplc="0C0C0019" w:tentative="1">
      <w:start w:val="1"/>
      <w:numFmt w:val="lowerLetter"/>
      <w:lvlText w:val="%5."/>
      <w:lvlJc w:val="left"/>
      <w:pPr>
        <w:ind w:left="3948" w:hanging="360"/>
      </w:pPr>
    </w:lvl>
    <w:lvl w:ilvl="5" w:tplc="0C0C001B" w:tentative="1">
      <w:start w:val="1"/>
      <w:numFmt w:val="lowerRoman"/>
      <w:lvlText w:val="%6."/>
      <w:lvlJc w:val="right"/>
      <w:pPr>
        <w:ind w:left="4668" w:hanging="180"/>
      </w:pPr>
    </w:lvl>
    <w:lvl w:ilvl="6" w:tplc="0C0C000F" w:tentative="1">
      <w:start w:val="1"/>
      <w:numFmt w:val="decimal"/>
      <w:lvlText w:val="%7."/>
      <w:lvlJc w:val="left"/>
      <w:pPr>
        <w:ind w:left="5388" w:hanging="360"/>
      </w:pPr>
    </w:lvl>
    <w:lvl w:ilvl="7" w:tplc="0C0C0019" w:tentative="1">
      <w:start w:val="1"/>
      <w:numFmt w:val="lowerLetter"/>
      <w:lvlText w:val="%8."/>
      <w:lvlJc w:val="left"/>
      <w:pPr>
        <w:ind w:left="6108" w:hanging="360"/>
      </w:pPr>
    </w:lvl>
    <w:lvl w:ilvl="8" w:tplc="0C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78D48BE"/>
    <w:multiLevelType w:val="hybridMultilevel"/>
    <w:tmpl w:val="EB3AB51C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7C36F3F"/>
    <w:multiLevelType w:val="hybridMultilevel"/>
    <w:tmpl w:val="83A4C7A6"/>
    <w:lvl w:ilvl="0" w:tplc="888608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788" w:hanging="360"/>
      </w:pPr>
    </w:lvl>
    <w:lvl w:ilvl="2" w:tplc="0C0C001B" w:tentative="1">
      <w:start w:val="1"/>
      <w:numFmt w:val="lowerRoman"/>
      <w:lvlText w:val="%3."/>
      <w:lvlJc w:val="right"/>
      <w:pPr>
        <w:ind w:left="2508" w:hanging="180"/>
      </w:pPr>
    </w:lvl>
    <w:lvl w:ilvl="3" w:tplc="0C0C000F" w:tentative="1">
      <w:start w:val="1"/>
      <w:numFmt w:val="decimal"/>
      <w:lvlText w:val="%4."/>
      <w:lvlJc w:val="left"/>
      <w:pPr>
        <w:ind w:left="3228" w:hanging="360"/>
      </w:pPr>
    </w:lvl>
    <w:lvl w:ilvl="4" w:tplc="0C0C0019" w:tentative="1">
      <w:start w:val="1"/>
      <w:numFmt w:val="lowerLetter"/>
      <w:lvlText w:val="%5."/>
      <w:lvlJc w:val="left"/>
      <w:pPr>
        <w:ind w:left="3948" w:hanging="360"/>
      </w:pPr>
    </w:lvl>
    <w:lvl w:ilvl="5" w:tplc="0C0C001B" w:tentative="1">
      <w:start w:val="1"/>
      <w:numFmt w:val="lowerRoman"/>
      <w:lvlText w:val="%6."/>
      <w:lvlJc w:val="right"/>
      <w:pPr>
        <w:ind w:left="4668" w:hanging="180"/>
      </w:pPr>
    </w:lvl>
    <w:lvl w:ilvl="6" w:tplc="0C0C000F" w:tentative="1">
      <w:start w:val="1"/>
      <w:numFmt w:val="decimal"/>
      <w:lvlText w:val="%7."/>
      <w:lvlJc w:val="left"/>
      <w:pPr>
        <w:ind w:left="5388" w:hanging="360"/>
      </w:pPr>
    </w:lvl>
    <w:lvl w:ilvl="7" w:tplc="0C0C0019" w:tentative="1">
      <w:start w:val="1"/>
      <w:numFmt w:val="lowerLetter"/>
      <w:lvlText w:val="%8."/>
      <w:lvlJc w:val="left"/>
      <w:pPr>
        <w:ind w:left="6108" w:hanging="360"/>
      </w:pPr>
    </w:lvl>
    <w:lvl w:ilvl="8" w:tplc="0C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46512DB"/>
    <w:multiLevelType w:val="hybridMultilevel"/>
    <w:tmpl w:val="FDD0D21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2F5BA8"/>
    <w:multiLevelType w:val="hybridMultilevel"/>
    <w:tmpl w:val="9172429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564088"/>
    <w:multiLevelType w:val="hybridMultilevel"/>
    <w:tmpl w:val="BCB60A9E"/>
    <w:lvl w:ilvl="0" w:tplc="0C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7" w15:restartNumberingAfterBreak="0">
    <w:nsid w:val="79F756F3"/>
    <w:multiLevelType w:val="hybridMultilevel"/>
    <w:tmpl w:val="C1648CF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BFC4210"/>
    <w:multiLevelType w:val="hybridMultilevel"/>
    <w:tmpl w:val="A0C089B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596D5B"/>
    <w:multiLevelType w:val="hybridMultilevel"/>
    <w:tmpl w:val="0504E07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7690834">
    <w:abstractNumId w:val="16"/>
  </w:num>
  <w:num w:numId="2" w16cid:durableId="1342584218">
    <w:abstractNumId w:val="15"/>
  </w:num>
  <w:num w:numId="3" w16cid:durableId="2083790366">
    <w:abstractNumId w:val="24"/>
  </w:num>
  <w:num w:numId="4" w16cid:durableId="140271123">
    <w:abstractNumId w:val="23"/>
  </w:num>
  <w:num w:numId="5" w16cid:durableId="1241406801">
    <w:abstractNumId w:val="33"/>
  </w:num>
  <w:num w:numId="6" w16cid:durableId="319358230">
    <w:abstractNumId w:val="19"/>
  </w:num>
  <w:num w:numId="7" w16cid:durableId="1499807778">
    <w:abstractNumId w:val="12"/>
  </w:num>
  <w:num w:numId="8" w16cid:durableId="896553599">
    <w:abstractNumId w:val="18"/>
  </w:num>
  <w:num w:numId="9" w16cid:durableId="818881103">
    <w:abstractNumId w:val="28"/>
  </w:num>
  <w:num w:numId="10" w16cid:durableId="1954902702">
    <w:abstractNumId w:val="22"/>
  </w:num>
  <w:num w:numId="11" w16cid:durableId="323440892">
    <w:abstractNumId w:val="17"/>
  </w:num>
  <w:num w:numId="12" w16cid:durableId="500584730">
    <w:abstractNumId w:val="1"/>
  </w:num>
  <w:num w:numId="13" w16cid:durableId="2059932616">
    <w:abstractNumId w:val="0"/>
  </w:num>
  <w:num w:numId="14" w16cid:durableId="122427229">
    <w:abstractNumId w:val="4"/>
  </w:num>
  <w:num w:numId="15" w16cid:durableId="444152641">
    <w:abstractNumId w:val="39"/>
  </w:num>
  <w:num w:numId="16" w16cid:durableId="1591044276">
    <w:abstractNumId w:val="5"/>
  </w:num>
  <w:num w:numId="17" w16cid:durableId="345643492">
    <w:abstractNumId w:val="2"/>
  </w:num>
  <w:num w:numId="18" w16cid:durableId="1804303280">
    <w:abstractNumId w:val="27"/>
  </w:num>
  <w:num w:numId="19" w16cid:durableId="1787506471">
    <w:abstractNumId w:val="20"/>
  </w:num>
  <w:num w:numId="20" w16cid:durableId="1050109155">
    <w:abstractNumId w:val="14"/>
  </w:num>
  <w:num w:numId="21" w16cid:durableId="1533759330">
    <w:abstractNumId w:val="10"/>
  </w:num>
  <w:num w:numId="22" w16cid:durableId="188761362">
    <w:abstractNumId w:val="38"/>
  </w:num>
  <w:num w:numId="23" w16cid:durableId="266544762">
    <w:abstractNumId w:val="25"/>
  </w:num>
  <w:num w:numId="24" w16cid:durableId="131295371">
    <w:abstractNumId w:val="36"/>
  </w:num>
  <w:num w:numId="25" w16cid:durableId="1482502128">
    <w:abstractNumId w:val="31"/>
  </w:num>
  <w:num w:numId="26" w16cid:durableId="1046641694">
    <w:abstractNumId w:val="26"/>
  </w:num>
  <w:num w:numId="27" w16cid:durableId="580606859">
    <w:abstractNumId w:val="30"/>
  </w:num>
  <w:num w:numId="28" w16cid:durableId="168760871">
    <w:abstractNumId w:val="6"/>
  </w:num>
  <w:num w:numId="29" w16cid:durableId="388039678">
    <w:abstractNumId w:val="21"/>
  </w:num>
  <w:num w:numId="30" w16cid:durableId="1737046673">
    <w:abstractNumId w:val="3"/>
  </w:num>
  <w:num w:numId="31" w16cid:durableId="1969816375">
    <w:abstractNumId w:val="34"/>
  </w:num>
  <w:num w:numId="32" w16cid:durableId="1031496400">
    <w:abstractNumId w:val="7"/>
  </w:num>
  <w:num w:numId="33" w16cid:durableId="279532680">
    <w:abstractNumId w:val="11"/>
  </w:num>
  <w:num w:numId="34" w16cid:durableId="1219822918">
    <w:abstractNumId w:val="37"/>
  </w:num>
  <w:num w:numId="35" w16cid:durableId="888415380">
    <w:abstractNumId w:val="35"/>
  </w:num>
  <w:num w:numId="36" w16cid:durableId="177043636">
    <w:abstractNumId w:val="8"/>
  </w:num>
  <w:num w:numId="37" w16cid:durableId="900562265">
    <w:abstractNumId w:val="9"/>
  </w:num>
  <w:num w:numId="38" w16cid:durableId="968825709">
    <w:abstractNumId w:val="29"/>
  </w:num>
  <w:num w:numId="39" w16cid:durableId="1575123668">
    <w:abstractNumId w:val="13"/>
  </w:num>
  <w:num w:numId="40" w16cid:durableId="46269775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893"/>
    <w:rsid w:val="0001743C"/>
    <w:rsid w:val="000440AE"/>
    <w:rsid w:val="00052B48"/>
    <w:rsid w:val="00056EEE"/>
    <w:rsid w:val="00061BF5"/>
    <w:rsid w:val="00064B68"/>
    <w:rsid w:val="00066D8F"/>
    <w:rsid w:val="0008213E"/>
    <w:rsid w:val="00094AB3"/>
    <w:rsid w:val="000A7AF3"/>
    <w:rsid w:val="000C5EC0"/>
    <w:rsid w:val="000D03C2"/>
    <w:rsid w:val="000E53AA"/>
    <w:rsid w:val="00104451"/>
    <w:rsid w:val="00132694"/>
    <w:rsid w:val="00153062"/>
    <w:rsid w:val="00160749"/>
    <w:rsid w:val="0016386A"/>
    <w:rsid w:val="00170092"/>
    <w:rsid w:val="00193791"/>
    <w:rsid w:val="001A2909"/>
    <w:rsid w:val="001E78A0"/>
    <w:rsid w:val="00203A47"/>
    <w:rsid w:val="0026054C"/>
    <w:rsid w:val="00286117"/>
    <w:rsid w:val="002C46A2"/>
    <w:rsid w:val="00326387"/>
    <w:rsid w:val="00340EAA"/>
    <w:rsid w:val="00377A54"/>
    <w:rsid w:val="003D5459"/>
    <w:rsid w:val="003E5EEB"/>
    <w:rsid w:val="003E64BF"/>
    <w:rsid w:val="0044088D"/>
    <w:rsid w:val="00461E6D"/>
    <w:rsid w:val="0046672F"/>
    <w:rsid w:val="0046771D"/>
    <w:rsid w:val="00475893"/>
    <w:rsid w:val="00497BAB"/>
    <w:rsid w:val="004A0D0D"/>
    <w:rsid w:val="004A3AB0"/>
    <w:rsid w:val="004A6B5D"/>
    <w:rsid w:val="004A7B12"/>
    <w:rsid w:val="004D7D0D"/>
    <w:rsid w:val="00500CE6"/>
    <w:rsid w:val="005318FA"/>
    <w:rsid w:val="005342DA"/>
    <w:rsid w:val="005347DE"/>
    <w:rsid w:val="005E3AD0"/>
    <w:rsid w:val="005F598A"/>
    <w:rsid w:val="006017F6"/>
    <w:rsid w:val="00610CFA"/>
    <w:rsid w:val="00627C2E"/>
    <w:rsid w:val="00650CE2"/>
    <w:rsid w:val="006634D1"/>
    <w:rsid w:val="00663BFA"/>
    <w:rsid w:val="00693CE6"/>
    <w:rsid w:val="00694EF3"/>
    <w:rsid w:val="006B45D5"/>
    <w:rsid w:val="006C305A"/>
    <w:rsid w:val="007208BF"/>
    <w:rsid w:val="007416D4"/>
    <w:rsid w:val="00742C84"/>
    <w:rsid w:val="00782B0D"/>
    <w:rsid w:val="007D5EE6"/>
    <w:rsid w:val="00845A19"/>
    <w:rsid w:val="0084617A"/>
    <w:rsid w:val="00863CD2"/>
    <w:rsid w:val="008801A5"/>
    <w:rsid w:val="00880F59"/>
    <w:rsid w:val="00886034"/>
    <w:rsid w:val="008A2C81"/>
    <w:rsid w:val="008A2D03"/>
    <w:rsid w:val="008B2278"/>
    <w:rsid w:val="008E5B1A"/>
    <w:rsid w:val="00974D1A"/>
    <w:rsid w:val="00990B50"/>
    <w:rsid w:val="009A6273"/>
    <w:rsid w:val="009A71A7"/>
    <w:rsid w:val="009B3E3E"/>
    <w:rsid w:val="009C130C"/>
    <w:rsid w:val="009C1AD2"/>
    <w:rsid w:val="009D2A50"/>
    <w:rsid w:val="00A06260"/>
    <w:rsid w:val="00A17025"/>
    <w:rsid w:val="00A323DC"/>
    <w:rsid w:val="00A8741A"/>
    <w:rsid w:val="00AE47EA"/>
    <w:rsid w:val="00B00CB9"/>
    <w:rsid w:val="00B215CA"/>
    <w:rsid w:val="00B52365"/>
    <w:rsid w:val="00B82A31"/>
    <w:rsid w:val="00BB1DAC"/>
    <w:rsid w:val="00BD5C6B"/>
    <w:rsid w:val="00C16A25"/>
    <w:rsid w:val="00C31FE2"/>
    <w:rsid w:val="00C62E9D"/>
    <w:rsid w:val="00C86C76"/>
    <w:rsid w:val="00C9671E"/>
    <w:rsid w:val="00CA2057"/>
    <w:rsid w:val="00CB6889"/>
    <w:rsid w:val="00CD5E1C"/>
    <w:rsid w:val="00CE1D6D"/>
    <w:rsid w:val="00CE3878"/>
    <w:rsid w:val="00CF2F4F"/>
    <w:rsid w:val="00D07F6D"/>
    <w:rsid w:val="00D12AA7"/>
    <w:rsid w:val="00D24375"/>
    <w:rsid w:val="00D3695D"/>
    <w:rsid w:val="00D51CE2"/>
    <w:rsid w:val="00D65EDB"/>
    <w:rsid w:val="00D679C8"/>
    <w:rsid w:val="00D70F35"/>
    <w:rsid w:val="00DB3265"/>
    <w:rsid w:val="00E70CF9"/>
    <w:rsid w:val="00E71E29"/>
    <w:rsid w:val="00E77721"/>
    <w:rsid w:val="00E909B0"/>
    <w:rsid w:val="00EA5450"/>
    <w:rsid w:val="00EB0C82"/>
    <w:rsid w:val="00EB3F2C"/>
    <w:rsid w:val="00EC1E43"/>
    <w:rsid w:val="00ED0457"/>
    <w:rsid w:val="00ED156D"/>
    <w:rsid w:val="00F51567"/>
    <w:rsid w:val="00F635EA"/>
    <w:rsid w:val="00F9098C"/>
    <w:rsid w:val="00FA0F75"/>
    <w:rsid w:val="00FB5796"/>
    <w:rsid w:val="00FC4411"/>
    <w:rsid w:val="00FD3D19"/>
    <w:rsid w:val="00FD4ED6"/>
    <w:rsid w:val="00FD681A"/>
    <w:rsid w:val="00FD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CC4F28"/>
  <w15:chartTrackingRefBased/>
  <w15:docId w15:val="{F84AB9C3-1EB5-4415-80B9-C8E2AE755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B68"/>
    <w:pPr>
      <w:spacing w:line="240" w:lineRule="auto"/>
    </w:pPr>
    <w:rPr>
      <w:rFonts w:ascii="Lato" w:hAnsi="Lato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377A54"/>
    <w:pPr>
      <w:keepNext/>
      <w:keepLines/>
      <w:spacing w:before="240"/>
      <w:outlineLvl w:val="0"/>
    </w:pPr>
    <w:rPr>
      <w:rFonts w:eastAsiaTheme="majorEastAsia" w:cstheme="majorBidi"/>
      <w:b/>
      <w:color w:val="92D050"/>
      <w:sz w:val="4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77A54"/>
    <w:pPr>
      <w:keepNext/>
      <w:keepLines/>
      <w:spacing w:before="40"/>
      <w:outlineLvl w:val="1"/>
    </w:pPr>
    <w:rPr>
      <w:rFonts w:eastAsiaTheme="majorEastAsia" w:cstheme="majorBidi"/>
      <w:b/>
      <w:color w:val="00B050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77A54"/>
    <w:rPr>
      <w:rFonts w:ascii="Cordia New" w:eastAsiaTheme="majorEastAsia" w:hAnsi="Cordia New" w:cstheme="majorBidi"/>
      <w:b/>
      <w:color w:val="92D050"/>
      <w:sz w:val="44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77A54"/>
    <w:rPr>
      <w:rFonts w:ascii="Cordia New" w:eastAsiaTheme="majorEastAsia" w:hAnsi="Cordia New" w:cstheme="majorBidi"/>
      <w:b/>
      <w:color w:val="00B050"/>
      <w:sz w:val="36"/>
      <w:szCs w:val="26"/>
    </w:rPr>
  </w:style>
  <w:style w:type="character" w:styleId="Accentuationlgre">
    <w:name w:val="Subtle Emphasis"/>
    <w:basedOn w:val="Policepardfaut"/>
    <w:uiPriority w:val="19"/>
    <w:qFormat/>
    <w:rsid w:val="00377A54"/>
    <w:rPr>
      <w:rFonts w:ascii="Courier New" w:hAnsi="Courier New"/>
      <w:i w:val="0"/>
      <w:iCs/>
      <w:color w:val="404040" w:themeColor="text1" w:themeTint="BF"/>
    </w:rPr>
  </w:style>
  <w:style w:type="paragraph" w:styleId="En-tte">
    <w:name w:val="header"/>
    <w:basedOn w:val="Normal"/>
    <w:link w:val="En-tteCar"/>
    <w:uiPriority w:val="99"/>
    <w:unhideWhenUsed/>
    <w:rsid w:val="00377A54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377A54"/>
    <w:rPr>
      <w:rFonts w:ascii="Cordia New" w:hAnsi="Cordia New"/>
      <w:sz w:val="36"/>
    </w:rPr>
  </w:style>
  <w:style w:type="paragraph" w:styleId="Pieddepage">
    <w:name w:val="footer"/>
    <w:basedOn w:val="Normal"/>
    <w:link w:val="PieddepageCar"/>
    <w:uiPriority w:val="99"/>
    <w:unhideWhenUsed/>
    <w:rsid w:val="00377A54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77A54"/>
    <w:rPr>
      <w:rFonts w:ascii="Cordia New" w:hAnsi="Cordia New"/>
      <w:sz w:val="36"/>
    </w:rPr>
  </w:style>
  <w:style w:type="paragraph" w:styleId="Sansinterligne">
    <w:name w:val="No Spacing"/>
    <w:uiPriority w:val="1"/>
    <w:qFormat/>
    <w:rsid w:val="00C31FE2"/>
    <w:pPr>
      <w:spacing w:line="240" w:lineRule="auto"/>
    </w:pPr>
    <w:rPr>
      <w:rFonts w:ascii="Cordia New" w:hAnsi="Cordia New"/>
      <w:sz w:val="36"/>
    </w:rPr>
  </w:style>
  <w:style w:type="paragraph" w:styleId="Paragraphedeliste">
    <w:name w:val="List Paragraph"/>
    <w:basedOn w:val="Normal"/>
    <w:uiPriority w:val="34"/>
    <w:qFormat/>
    <w:rsid w:val="0047589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7589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75893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F515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9A71A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90B50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CA"/>
    </w:rPr>
  </w:style>
  <w:style w:type="character" w:styleId="CodeHTML">
    <w:name w:val="HTML Code"/>
    <w:basedOn w:val="Policepardfaut"/>
    <w:uiPriority w:val="99"/>
    <w:semiHidden/>
    <w:unhideWhenUsed/>
    <w:rsid w:val="00990B50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0B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0B50"/>
    <w:rPr>
      <w:rFonts w:ascii="Courier New" w:eastAsia="Times New Roman" w:hAnsi="Courier New" w:cs="Courier New"/>
      <w:sz w:val="20"/>
      <w:szCs w:val="20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4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spotify.com/documentation/web-api/reference/get-an-artists-albums" TargetMode="External"/><Relationship Id="rId13" Type="http://schemas.openxmlformats.org/officeDocument/2006/relationships/hyperlink" Target="https://github.com/FormidableLabs/react-native-app-auth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developer.spotify.com/documentation/web-api/reference/get-an-artist" TargetMode="External"/><Relationship Id="rId12" Type="http://schemas.openxmlformats.org/officeDocument/2006/relationships/hyperlink" Target="https://github.com/FormidableLabs/react-native-app-auth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masteringjs.io/tutorials/fundamentals/filter-array-of-object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reactnavigation.org/docs/params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FormidableLabs/react-native-app-auth/blob/main/docs/config-examples/spotify.m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ut23\ver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vert.dotx</Template>
  <TotalTime>212</TotalTime>
  <Pages>5</Pages>
  <Words>810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développement d’APPS mobiles</vt:lpstr>
    </vt:vector>
  </TitlesOfParts>
  <Company>CVM</Company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développement d’APPS mobiles</dc:title>
  <dc:subject/>
  <dc:creator>Labonté Éric</dc:creator>
  <cp:keywords/>
  <dc:description/>
  <cp:lastModifiedBy>Labonté Éric</cp:lastModifiedBy>
  <cp:revision>7</cp:revision>
  <cp:lastPrinted>2023-11-03T18:57:00Z</cp:lastPrinted>
  <dcterms:created xsi:type="dcterms:W3CDTF">2023-12-02T22:42:00Z</dcterms:created>
  <dcterms:modified xsi:type="dcterms:W3CDTF">2023-12-04T14:04:00Z</dcterms:modified>
</cp:coreProperties>
</file>